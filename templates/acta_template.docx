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6553049"/>
    <w:bookmarkStart w:id="1" w:name="_Hlk201416520"/>
    <w:p w14:paraId="0F8AF43D" w14:textId="77777777" w:rsidR="00FE426C" w:rsidRPr="008C3D3C" w:rsidRDefault="00FE426C" w:rsidP="00B464AA">
      <w:pPr>
        <w:keepNext/>
        <w:keepLines/>
        <w:spacing w:after="0" w:line="240" w:lineRule="auto"/>
        <w:outlineLvl w:val="0"/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</w:pP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begin"/>
      </w: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instrText xml:space="preserve"> MERGEFIELD Id </w:instrText>
      </w: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separate"/>
      </w:r>
      <w:r w:rsidR="00881B8C" w:rsidRPr="008C3D3C">
        <w:rPr>
          <w:rFonts w:ascii="Arial Narrow" w:eastAsia="Times New Roman" w:hAnsi="Arial Narrow" w:cs="Times New Roman"/>
          <w:noProof/>
          <w:color w:val="FFFFFF"/>
          <w:sz w:val="4"/>
          <w:szCs w:val="4"/>
          <w:lang w:eastAsia="es-PE"/>
        </w:rPr>
        <w:t>«Id»</w:t>
      </w: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end"/>
      </w: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t>-</w:t>
      </w: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begin"/>
      </w: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instrText xml:space="preserve"> MERGEFIELD Nombre_CA </w:instrText>
      </w: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separate"/>
      </w:r>
      <w:r w:rsidR="00881B8C" w:rsidRPr="008C3D3C">
        <w:rPr>
          <w:rFonts w:ascii="Arial Narrow" w:eastAsia="Times New Roman" w:hAnsi="Arial Narrow" w:cs="Times New Roman"/>
          <w:noProof/>
          <w:color w:val="FFFFFF"/>
          <w:sz w:val="4"/>
          <w:szCs w:val="4"/>
          <w:lang w:eastAsia="es-PE"/>
        </w:rPr>
        <w:t>«Nombre_CA»</w:t>
      </w:r>
      <w:r w:rsidRPr="008C3D3C">
        <w:rPr>
          <w:rFonts w:ascii="Arial Narrow" w:eastAsia="Times New Roman" w:hAnsi="Arial Narrow" w:cs="Times New Roman"/>
          <w:color w:val="FFFFFF"/>
          <w:sz w:val="4"/>
          <w:szCs w:val="4"/>
          <w:lang w:eastAsia="es-PE"/>
        </w:rPr>
        <w:fldChar w:fldCharType="end"/>
      </w:r>
    </w:p>
    <w:p w14:paraId="60C88B38" w14:textId="77777777" w:rsidR="00C479A2" w:rsidRPr="008C3D3C" w:rsidRDefault="00C479A2" w:rsidP="00B464AA">
      <w:pPr>
        <w:pStyle w:val="Ttulo1"/>
        <w:spacing w:before="0" w:after="0" w:line="240" w:lineRule="auto"/>
        <w:jc w:val="center"/>
        <w:rPr>
          <w:rFonts w:ascii="Arial Narrow" w:hAnsi="Arial Narrow"/>
          <w:color w:val="auto"/>
          <w:sz w:val="24"/>
          <w:szCs w:val="24"/>
        </w:rPr>
      </w:pPr>
      <w:r w:rsidRPr="008C3D3C">
        <w:rPr>
          <w:rStyle w:val="Textoennegrita"/>
          <w:rFonts w:ascii="Arial Narrow" w:hAnsi="Arial Narrow"/>
          <w:color w:val="auto"/>
          <w:sz w:val="24"/>
          <w:szCs w:val="24"/>
        </w:rPr>
        <w:t>ACTA DE SESIÓN DE JUNTA DIRECTIVA PARA LA RENDICIÓN DE GASTOS DEL SUBSIDIO ECONÓMICO OTORGADO POR LA MUNICIPALIDAD PROVINCIAL DE HUÁNUCO</w:t>
      </w:r>
    </w:p>
    <w:p w14:paraId="0891D2FE" w14:textId="77777777" w:rsidR="006803D2" w:rsidRPr="008C3D3C" w:rsidRDefault="006803D2" w:rsidP="006803D2">
      <w:pPr>
        <w:pStyle w:val="NormalWeb"/>
        <w:spacing w:before="0" w:beforeAutospacing="0" w:after="0" w:afterAutospacing="0"/>
        <w:jc w:val="center"/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</w:pPr>
      <w:r w:rsidRPr="008C3D3C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{{</w:t>
      </w:r>
      <w:proofErr w:type="spellStart"/>
      <w:r w:rsidRPr="008C3D3C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tipo_centro</w:t>
      </w:r>
      <w:proofErr w:type="spellEnd"/>
      <w:r w:rsidRPr="008C3D3C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}} “{{</w:t>
      </w:r>
      <w:proofErr w:type="spellStart"/>
      <w:r w:rsidRPr="008C3D3C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nombre_centro</w:t>
      </w:r>
      <w:proofErr w:type="spellEnd"/>
      <w:r w:rsidRPr="008C3D3C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}}”</w:t>
      </w:r>
    </w:p>
    <w:p w14:paraId="5D58001C" w14:textId="77777777" w:rsidR="006803D2" w:rsidRPr="008C3D3C" w:rsidRDefault="006803D2" w:rsidP="00B464AA">
      <w:pPr>
        <w:pStyle w:val="NormalWeb"/>
        <w:spacing w:before="0" w:beforeAutospacing="0" w:after="0" w:afterAutospacing="0"/>
        <w:jc w:val="both"/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</w:pPr>
    </w:p>
    <w:p w14:paraId="140927F6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>En el domicilio del Centro de Atención de la</w:t>
      </w:r>
      <w:r w:rsidR="000A4BC5" w:rsidRPr="008C3D3C">
        <w:rPr>
          <w:rFonts w:ascii="Arial Narrow" w:hAnsi="Arial Narrow"/>
        </w:rPr>
        <w:t xml:space="preserve"> {{</w:t>
      </w:r>
      <w:proofErr w:type="spellStart"/>
      <w:r w:rsidR="000A4BC5" w:rsidRPr="008C3D3C">
        <w:rPr>
          <w:rFonts w:ascii="Arial Narrow" w:hAnsi="Arial Narrow"/>
        </w:rPr>
        <w:t>tipo_centro</w:t>
      </w:r>
      <w:proofErr w:type="spellEnd"/>
      <w:r w:rsidR="000A4BC5" w:rsidRPr="008C3D3C">
        <w:rPr>
          <w:rFonts w:ascii="Arial Narrow" w:hAnsi="Arial Narrow"/>
        </w:rPr>
        <w:t>}} “{{</w:t>
      </w:r>
      <w:proofErr w:type="spellStart"/>
      <w:r w:rsidR="000A4BC5" w:rsidRPr="008C3D3C">
        <w:rPr>
          <w:rFonts w:ascii="Arial Narrow" w:hAnsi="Arial Narrow"/>
        </w:rPr>
        <w:t>nombre_centro</w:t>
      </w:r>
      <w:proofErr w:type="spellEnd"/>
      <w:r w:rsidR="000A4BC5" w:rsidRPr="008C3D3C">
        <w:rPr>
          <w:rFonts w:ascii="Arial Narrow" w:hAnsi="Arial Narrow"/>
        </w:rPr>
        <w:t>}}”</w:t>
      </w:r>
      <w:r w:rsidRPr="008C3D3C">
        <w:rPr>
          <w:rFonts w:ascii="Arial Narrow" w:hAnsi="Arial Narrow"/>
        </w:rPr>
        <w:t xml:space="preserve">, ubicado en el </w:t>
      </w:r>
      <w:r w:rsidR="00A332F6" w:rsidRPr="008C3D3C">
        <w:rPr>
          <w:rFonts w:ascii="Arial Narrow" w:hAnsi="Arial Narrow"/>
        </w:rPr>
        <w:t>{{</w:t>
      </w:r>
      <w:proofErr w:type="spellStart"/>
      <w:r w:rsidR="00A332F6" w:rsidRPr="008C3D3C">
        <w:rPr>
          <w:rFonts w:ascii="Arial Narrow" w:hAnsi="Arial Narrow"/>
        </w:rPr>
        <w:t>direccion</w:t>
      </w:r>
      <w:proofErr w:type="spellEnd"/>
      <w:r w:rsidR="00A332F6" w:rsidRPr="008C3D3C">
        <w:rPr>
          <w:rFonts w:ascii="Arial Narrow" w:hAnsi="Arial Narrow"/>
        </w:rPr>
        <w:t>}}</w:t>
      </w:r>
      <w:r w:rsidRPr="008C3D3C">
        <w:rPr>
          <w:rFonts w:ascii="Arial Narrow" w:hAnsi="Arial Narrow"/>
        </w:rPr>
        <w:t>, distrito</w:t>
      </w:r>
      <w:r w:rsidR="00B37033" w:rsidRPr="008C3D3C">
        <w:rPr>
          <w:rFonts w:ascii="Arial Narrow" w:hAnsi="Arial Narrow"/>
        </w:rPr>
        <w:t xml:space="preserve"> de {{distrito}}</w:t>
      </w:r>
      <w:r w:rsidRPr="008C3D3C">
        <w:rPr>
          <w:rFonts w:ascii="Arial Narrow" w:hAnsi="Arial Narrow"/>
        </w:rPr>
        <w:t>, provincia</w:t>
      </w:r>
      <w:r w:rsidR="00B37033" w:rsidRPr="008C3D3C">
        <w:rPr>
          <w:rFonts w:ascii="Arial Narrow" w:hAnsi="Arial Narrow"/>
        </w:rPr>
        <w:t xml:space="preserve"> de {{provincia}}</w:t>
      </w:r>
      <w:r w:rsidRPr="008C3D3C">
        <w:rPr>
          <w:rFonts w:ascii="Arial Narrow" w:hAnsi="Arial Narrow"/>
        </w:rPr>
        <w:t xml:space="preserve"> y departamento de </w:t>
      </w:r>
      <w:r w:rsidR="004E2233" w:rsidRPr="008C3D3C">
        <w:rPr>
          <w:rFonts w:ascii="Arial Narrow" w:hAnsi="Arial Narrow"/>
        </w:rPr>
        <w:t>{{departamento}}</w:t>
      </w:r>
      <w:r w:rsidRPr="008C3D3C">
        <w:rPr>
          <w:rFonts w:ascii="Arial Narrow" w:hAnsi="Arial Narrow"/>
        </w:rPr>
        <w:t xml:space="preserve">, siendo las </w:t>
      </w:r>
      <w:r w:rsidR="004E2233" w:rsidRPr="008C3D3C">
        <w:rPr>
          <w:rFonts w:ascii="Arial Narrow" w:hAnsi="Arial Narrow"/>
        </w:rPr>
        <w:t xml:space="preserve">{{hora}} </w:t>
      </w:r>
      <w:r w:rsidRPr="008C3D3C">
        <w:rPr>
          <w:rFonts w:ascii="Arial Narrow" w:hAnsi="Arial Narrow"/>
        </w:rPr>
        <w:t xml:space="preserve">horas del día </w:t>
      </w:r>
      <w:r w:rsidR="00154747" w:rsidRPr="008C3D3C">
        <w:rPr>
          <w:rFonts w:ascii="Arial Narrow" w:hAnsi="Arial Narrow"/>
        </w:rPr>
        <w:t>{{</w:t>
      </w:r>
      <w:proofErr w:type="spellStart"/>
      <w:r w:rsidR="00154747" w:rsidRPr="008C3D3C">
        <w:rPr>
          <w:rFonts w:ascii="Arial Narrow" w:hAnsi="Arial Narrow"/>
        </w:rPr>
        <w:t>dia</w:t>
      </w:r>
      <w:proofErr w:type="spellEnd"/>
      <w:r w:rsidR="00154747" w:rsidRPr="008C3D3C">
        <w:rPr>
          <w:rFonts w:ascii="Arial Narrow" w:hAnsi="Arial Narrow"/>
        </w:rPr>
        <w:t>}}</w:t>
      </w:r>
      <w:r w:rsidRPr="008C3D3C">
        <w:rPr>
          <w:rFonts w:ascii="Arial Narrow" w:hAnsi="Arial Narrow"/>
        </w:rPr>
        <w:t xml:space="preserve"> de abril del año </w:t>
      </w:r>
      <w:r w:rsidR="00154747" w:rsidRPr="008C3D3C">
        <w:rPr>
          <w:rFonts w:ascii="Arial Narrow" w:hAnsi="Arial Narrow"/>
        </w:rPr>
        <w:t>{{</w:t>
      </w:r>
      <w:proofErr w:type="spellStart"/>
      <w:r w:rsidR="00154747" w:rsidRPr="008C3D3C">
        <w:rPr>
          <w:rFonts w:ascii="Arial Narrow" w:hAnsi="Arial Narrow"/>
        </w:rPr>
        <w:t>anio</w:t>
      </w:r>
      <w:proofErr w:type="spellEnd"/>
      <w:r w:rsidR="00154747" w:rsidRPr="008C3D3C">
        <w:rPr>
          <w:rFonts w:ascii="Arial Narrow" w:hAnsi="Arial Narrow"/>
        </w:rPr>
        <w:t>}}</w:t>
      </w:r>
      <w:r w:rsidRPr="008C3D3C">
        <w:rPr>
          <w:rFonts w:ascii="Arial Narrow" w:hAnsi="Arial Narrow"/>
        </w:rPr>
        <w:t>, se reunieron los integrantes de la Junta Directiva de la referida Organización Social de Base, en sesión debidamente convocada, con la finalidad de llevar a cabo la rendición de gastos del subsidio económico otorgado por la Municipalidad Provincial de Huánuco, en el marco del Programa de Complementación Alimentaria (PCA) y conforme a la normativa vigente aplicable.</w:t>
      </w:r>
    </w:p>
    <w:p w14:paraId="3E4ED086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>La sesión se desarrolla en el local institucional de la organización, con la participación de los miembros de la Junta Directiva, quienes intervienen en ejercicio de sus funciones y responsabilidades, a efectos de garantizar la transparencia, adecuada administración y rendición de los recursos públicos asignados.</w:t>
      </w:r>
    </w:p>
    <w:p w14:paraId="70A27B72" w14:textId="77777777" w:rsidR="00C479A2" w:rsidRPr="008C3D3C" w:rsidRDefault="00000000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>
        <w:rPr>
          <w:rFonts w:ascii="Arial Narrow" w:hAnsi="Arial Narrow"/>
        </w:rPr>
        <w:pict w14:anchorId="0C9FE9FE">
          <v:rect id="_x0000_i1025" style="width:0;height:1.5pt" o:hralign="center" o:hrstd="t" o:hr="t" fillcolor="#a0a0a0" stroked="f"/>
        </w:pict>
      </w:r>
    </w:p>
    <w:p w14:paraId="2466AB4B" w14:textId="77777777" w:rsidR="00C479A2" w:rsidRPr="008C3D3C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8C3D3C">
        <w:rPr>
          <w:rStyle w:val="Textoennegrita"/>
          <w:rFonts w:ascii="Arial Narrow" w:hAnsi="Arial Narrow"/>
          <w:color w:val="auto"/>
          <w:sz w:val="24"/>
          <w:szCs w:val="24"/>
        </w:rPr>
        <w:t>JUNTA DIRECTIVA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394"/>
        <w:gridCol w:w="1806"/>
        <w:gridCol w:w="978"/>
      </w:tblGrid>
      <w:tr w:rsidR="00C479A2" w:rsidRPr="00F3552E" w14:paraId="39E76424" w14:textId="77777777" w:rsidTr="00B464AA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11C61EDC" w14:textId="77777777" w:rsidR="00C479A2" w:rsidRPr="00F3552E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3552E">
              <w:rPr>
                <w:rFonts w:ascii="Arial Narrow" w:hAnsi="Arial Narrow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4364" w:type="dxa"/>
            <w:vAlign w:val="center"/>
            <w:hideMark/>
          </w:tcPr>
          <w:p w14:paraId="789AA3C0" w14:textId="77777777" w:rsidR="00C479A2" w:rsidRPr="00F3552E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3552E">
              <w:rPr>
                <w:rFonts w:ascii="Arial Narrow" w:hAnsi="Arial Narrow"/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1246" w:type="dxa"/>
            <w:vAlign w:val="center"/>
            <w:hideMark/>
          </w:tcPr>
          <w:p w14:paraId="5F89080A" w14:textId="77777777" w:rsidR="00C479A2" w:rsidRPr="00F3552E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3552E">
              <w:rPr>
                <w:rFonts w:ascii="Arial Narrow" w:hAnsi="Arial Narrow"/>
                <w:b/>
                <w:bCs/>
                <w:sz w:val="22"/>
                <w:szCs w:val="22"/>
              </w:rPr>
              <w:t>DNI</w:t>
            </w:r>
          </w:p>
        </w:tc>
        <w:tc>
          <w:tcPr>
            <w:tcW w:w="0" w:type="auto"/>
            <w:vAlign w:val="center"/>
            <w:hideMark/>
          </w:tcPr>
          <w:p w14:paraId="27065B40" w14:textId="77777777" w:rsidR="00C479A2" w:rsidRPr="00F3552E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22"/>
                <w:szCs w:val="22"/>
              </w:rPr>
            </w:pPr>
            <w:r w:rsidRPr="00F3552E">
              <w:rPr>
                <w:rFonts w:ascii="Arial Narrow" w:hAnsi="Arial Narrow"/>
                <w:b/>
                <w:bCs/>
                <w:sz w:val="22"/>
                <w:szCs w:val="22"/>
              </w:rPr>
              <w:t>Asistencia</w:t>
            </w:r>
          </w:p>
        </w:tc>
      </w:tr>
      <w:tr w:rsidR="00C479A2" w:rsidRPr="00F3552E" w14:paraId="6460F231" w14:textId="77777777" w:rsidTr="00B464A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CF99443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Presidenta</w:t>
            </w:r>
          </w:p>
        </w:tc>
        <w:tc>
          <w:tcPr>
            <w:tcW w:w="4364" w:type="dxa"/>
            <w:vAlign w:val="center"/>
            <w:hideMark/>
          </w:tcPr>
          <w:p w14:paraId="0DB9D0B8" w14:textId="77777777" w:rsidR="00C479A2" w:rsidRPr="00F3552E" w:rsidRDefault="00FB33DF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{{presidenta}}</w:t>
            </w:r>
          </w:p>
        </w:tc>
        <w:tc>
          <w:tcPr>
            <w:tcW w:w="1246" w:type="dxa"/>
            <w:vAlign w:val="center"/>
            <w:hideMark/>
          </w:tcPr>
          <w:p w14:paraId="2C88D86B" w14:textId="77777777" w:rsidR="00C479A2" w:rsidRPr="00F3552E" w:rsidRDefault="00321BF1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{{dni_presidenta}}</w:t>
            </w:r>
          </w:p>
        </w:tc>
        <w:tc>
          <w:tcPr>
            <w:tcW w:w="0" w:type="auto"/>
            <w:vAlign w:val="center"/>
            <w:hideMark/>
          </w:tcPr>
          <w:p w14:paraId="18E355D8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Presente</w:t>
            </w:r>
          </w:p>
        </w:tc>
      </w:tr>
      <w:tr w:rsidR="00C479A2" w:rsidRPr="00F3552E" w14:paraId="2A4A6405" w14:textId="77777777" w:rsidTr="00B464A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63840E0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Vicepresidenta</w:t>
            </w:r>
          </w:p>
        </w:tc>
        <w:tc>
          <w:tcPr>
            <w:tcW w:w="4364" w:type="dxa"/>
            <w:vAlign w:val="center"/>
            <w:hideMark/>
          </w:tcPr>
          <w:p w14:paraId="671DD3F9" w14:textId="77777777" w:rsidR="00C479A2" w:rsidRPr="00F3552E" w:rsidRDefault="00321BF1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{{vicepresidenta}}</w:t>
            </w:r>
          </w:p>
        </w:tc>
        <w:tc>
          <w:tcPr>
            <w:tcW w:w="1246" w:type="dxa"/>
            <w:vAlign w:val="center"/>
            <w:hideMark/>
          </w:tcPr>
          <w:p w14:paraId="7E59E85F" w14:textId="77777777" w:rsidR="00C479A2" w:rsidRPr="00F3552E" w:rsidRDefault="00321BF1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{{dni_vicepresidenta}}</w:t>
            </w:r>
          </w:p>
        </w:tc>
        <w:tc>
          <w:tcPr>
            <w:tcW w:w="0" w:type="auto"/>
            <w:vAlign w:val="center"/>
            <w:hideMark/>
          </w:tcPr>
          <w:p w14:paraId="5A347A73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Presente</w:t>
            </w:r>
          </w:p>
        </w:tc>
      </w:tr>
      <w:tr w:rsidR="00C479A2" w:rsidRPr="00F3552E" w14:paraId="23FFD738" w14:textId="77777777" w:rsidTr="00B464A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02EBF048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Secretaria</w:t>
            </w:r>
          </w:p>
        </w:tc>
        <w:tc>
          <w:tcPr>
            <w:tcW w:w="4364" w:type="dxa"/>
            <w:vAlign w:val="center"/>
            <w:hideMark/>
          </w:tcPr>
          <w:p w14:paraId="306DB32E" w14:textId="77777777" w:rsidR="00C479A2" w:rsidRPr="00F3552E" w:rsidRDefault="00321BF1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{{secretaria}}</w:t>
            </w:r>
          </w:p>
        </w:tc>
        <w:tc>
          <w:tcPr>
            <w:tcW w:w="1246" w:type="dxa"/>
            <w:vAlign w:val="center"/>
            <w:hideMark/>
          </w:tcPr>
          <w:p w14:paraId="7B7FA7F4" w14:textId="77777777" w:rsidR="00C479A2" w:rsidRPr="00F3552E" w:rsidRDefault="00CC2AAD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{{dni_secretaria}}</w:t>
            </w:r>
          </w:p>
        </w:tc>
        <w:tc>
          <w:tcPr>
            <w:tcW w:w="0" w:type="auto"/>
            <w:vAlign w:val="center"/>
            <w:hideMark/>
          </w:tcPr>
          <w:p w14:paraId="6B5B2DFB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Presente</w:t>
            </w:r>
          </w:p>
        </w:tc>
      </w:tr>
      <w:tr w:rsidR="00C479A2" w:rsidRPr="00F3552E" w14:paraId="2501E0F3" w14:textId="77777777" w:rsidTr="00B464A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8F03B83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Tesorera</w:t>
            </w:r>
          </w:p>
        </w:tc>
        <w:tc>
          <w:tcPr>
            <w:tcW w:w="4364" w:type="dxa"/>
            <w:vAlign w:val="center"/>
            <w:hideMark/>
          </w:tcPr>
          <w:p w14:paraId="2327E4F6" w14:textId="77777777" w:rsidR="00C479A2" w:rsidRPr="00F3552E" w:rsidRDefault="00CC2AAD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{{tesorera}}</w:t>
            </w:r>
          </w:p>
        </w:tc>
        <w:tc>
          <w:tcPr>
            <w:tcW w:w="1246" w:type="dxa"/>
            <w:vAlign w:val="center"/>
            <w:hideMark/>
          </w:tcPr>
          <w:p w14:paraId="4C877913" w14:textId="77777777" w:rsidR="00C479A2" w:rsidRPr="00F3552E" w:rsidRDefault="00CC2AAD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{{dni_tesorera}}</w:t>
            </w:r>
          </w:p>
        </w:tc>
        <w:tc>
          <w:tcPr>
            <w:tcW w:w="0" w:type="auto"/>
            <w:vAlign w:val="center"/>
            <w:hideMark/>
          </w:tcPr>
          <w:p w14:paraId="043CA13A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Presente</w:t>
            </w:r>
          </w:p>
        </w:tc>
      </w:tr>
      <w:tr w:rsidR="00C479A2" w:rsidRPr="00F3552E" w14:paraId="17B27C5E" w14:textId="77777777" w:rsidTr="00B464A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541F8A91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Almacenera</w:t>
            </w:r>
          </w:p>
        </w:tc>
        <w:tc>
          <w:tcPr>
            <w:tcW w:w="4364" w:type="dxa"/>
            <w:vAlign w:val="center"/>
            <w:hideMark/>
          </w:tcPr>
          <w:p w14:paraId="5913B0AB" w14:textId="77777777" w:rsidR="00C479A2" w:rsidRPr="00F3552E" w:rsidRDefault="00AC6A0A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{{almacenera}}</w:t>
            </w:r>
          </w:p>
        </w:tc>
        <w:tc>
          <w:tcPr>
            <w:tcW w:w="1246" w:type="dxa"/>
            <w:vAlign w:val="center"/>
            <w:hideMark/>
          </w:tcPr>
          <w:p w14:paraId="636D81B6" w14:textId="77777777" w:rsidR="00C479A2" w:rsidRPr="00F3552E" w:rsidRDefault="00AC6A0A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{{dni_almacenera}}</w:t>
            </w:r>
          </w:p>
        </w:tc>
        <w:tc>
          <w:tcPr>
            <w:tcW w:w="0" w:type="auto"/>
            <w:vAlign w:val="center"/>
            <w:hideMark/>
          </w:tcPr>
          <w:p w14:paraId="7B160B0A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Presente</w:t>
            </w:r>
          </w:p>
        </w:tc>
      </w:tr>
      <w:tr w:rsidR="00C479A2" w:rsidRPr="00F3552E" w14:paraId="264797F3" w14:textId="77777777" w:rsidTr="00B464A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3559CDD5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Vocal</w:t>
            </w:r>
          </w:p>
        </w:tc>
        <w:tc>
          <w:tcPr>
            <w:tcW w:w="4364" w:type="dxa"/>
            <w:vAlign w:val="center"/>
            <w:hideMark/>
          </w:tcPr>
          <w:p w14:paraId="513A3A3F" w14:textId="77777777" w:rsidR="00C479A2" w:rsidRPr="00F3552E" w:rsidRDefault="00AC6A0A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{{vocal}}</w:t>
            </w:r>
          </w:p>
        </w:tc>
        <w:tc>
          <w:tcPr>
            <w:tcW w:w="1246" w:type="dxa"/>
            <w:vAlign w:val="center"/>
            <w:hideMark/>
          </w:tcPr>
          <w:p w14:paraId="41D962DF" w14:textId="77777777" w:rsidR="00C479A2" w:rsidRPr="00F3552E" w:rsidRDefault="00A232B3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{{dni_vocal}}</w:t>
            </w:r>
          </w:p>
        </w:tc>
        <w:tc>
          <w:tcPr>
            <w:tcW w:w="0" w:type="auto"/>
            <w:vAlign w:val="center"/>
            <w:hideMark/>
          </w:tcPr>
          <w:p w14:paraId="4BB2D2A3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Presente</w:t>
            </w:r>
          </w:p>
        </w:tc>
      </w:tr>
      <w:tr w:rsidR="00C479A2" w:rsidRPr="00F3552E" w14:paraId="0667925D" w14:textId="77777777" w:rsidTr="00B464AA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239D0BDD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Fiscal</w:t>
            </w:r>
          </w:p>
        </w:tc>
        <w:tc>
          <w:tcPr>
            <w:tcW w:w="4364" w:type="dxa"/>
            <w:vAlign w:val="center"/>
            <w:hideMark/>
          </w:tcPr>
          <w:p w14:paraId="5ADCD4CE" w14:textId="77777777" w:rsidR="00C479A2" w:rsidRPr="00F3552E" w:rsidRDefault="00A232B3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{{fiscal}}</w:t>
            </w:r>
          </w:p>
        </w:tc>
        <w:tc>
          <w:tcPr>
            <w:tcW w:w="1246" w:type="dxa"/>
            <w:vAlign w:val="center"/>
            <w:hideMark/>
          </w:tcPr>
          <w:p w14:paraId="64DCD387" w14:textId="77777777" w:rsidR="00C479A2" w:rsidRPr="00F3552E" w:rsidRDefault="00A232B3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{{dni_fiscal}}</w:t>
            </w:r>
          </w:p>
        </w:tc>
        <w:tc>
          <w:tcPr>
            <w:tcW w:w="0" w:type="auto"/>
            <w:vAlign w:val="center"/>
            <w:hideMark/>
          </w:tcPr>
          <w:p w14:paraId="06ABC314" w14:textId="77777777" w:rsidR="00C479A2" w:rsidRPr="00F3552E" w:rsidRDefault="00C479A2" w:rsidP="00B464AA">
            <w:pPr>
              <w:spacing w:after="0" w:line="240" w:lineRule="auto"/>
              <w:rPr>
                <w:rFonts w:ascii="Arial Narrow" w:hAnsi="Arial Narrow"/>
                <w:sz w:val="22"/>
                <w:szCs w:val="22"/>
              </w:rPr>
            </w:pPr>
            <w:r w:rsidRPr="00F3552E">
              <w:rPr>
                <w:rFonts w:ascii="Arial Narrow" w:hAnsi="Arial Narrow"/>
                <w:sz w:val="22"/>
                <w:szCs w:val="22"/>
              </w:rPr>
              <w:t>Presente</w:t>
            </w:r>
          </w:p>
        </w:tc>
      </w:tr>
    </w:tbl>
    <w:p w14:paraId="4E66A0D2" w14:textId="77777777" w:rsidR="00C479A2" w:rsidRPr="008C3D3C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6DE06C7F">
          <v:rect id="_x0000_i1026" style="width:0;height:1.5pt" o:hralign="center" o:hrstd="t" o:hr="t" fillcolor="#a0a0a0" stroked="f"/>
        </w:pict>
      </w:r>
    </w:p>
    <w:p w14:paraId="52348A7B" w14:textId="77777777" w:rsidR="00C479A2" w:rsidRPr="008C3D3C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8C3D3C">
        <w:rPr>
          <w:rStyle w:val="Textoennegrita"/>
          <w:rFonts w:ascii="Arial Narrow" w:hAnsi="Arial Narrow"/>
          <w:color w:val="auto"/>
          <w:sz w:val="24"/>
          <w:szCs w:val="24"/>
        </w:rPr>
        <w:t>QUÓRUM</w:t>
      </w:r>
    </w:p>
    <w:p w14:paraId="44B163A1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Se deja constancia que se cuenta con el quórum reglamentario para sesionar válidamente, al encontrarse presentes la totalidad de los miembros de la Junta Directiva, conforme a las prácticas organizativas internas de la </w:t>
      </w:r>
      <w:r w:rsidR="00A232B3" w:rsidRPr="008C3D3C">
        <w:rPr>
          <w:rStyle w:val="Textoennegrita"/>
          <w:rFonts w:ascii="Arial Narrow" w:eastAsiaTheme="majorEastAsia" w:hAnsi="Arial Narrow" w:cstheme="majorBidi"/>
          <w:kern w:val="2"/>
          <w:lang w:eastAsia="en-US"/>
          <w14:ligatures w14:val="standardContextual"/>
        </w:rPr>
        <w:t>{{tipo_centro}}</w:t>
      </w:r>
      <w:r w:rsidRPr="008C3D3C">
        <w:rPr>
          <w:rFonts w:ascii="Arial Narrow" w:hAnsi="Arial Narrow"/>
        </w:rPr>
        <w:t>.</w:t>
      </w:r>
    </w:p>
    <w:p w14:paraId="6447F43F" w14:textId="77777777" w:rsidR="00C479A2" w:rsidRPr="008C3D3C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5AF2475">
          <v:rect id="_x0000_i1027" style="width:0;height:1.5pt" o:hralign="center" o:hrstd="t" o:hr="t" fillcolor="#a0a0a0" stroked="f"/>
        </w:pict>
      </w:r>
    </w:p>
    <w:p w14:paraId="37721025" w14:textId="77777777" w:rsidR="00C479A2" w:rsidRPr="008C3D3C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8C3D3C">
        <w:rPr>
          <w:rStyle w:val="Textoennegrita"/>
          <w:rFonts w:ascii="Arial Narrow" w:hAnsi="Arial Narrow"/>
          <w:color w:val="auto"/>
          <w:sz w:val="24"/>
          <w:szCs w:val="24"/>
        </w:rPr>
        <w:t>ORDEN DEL DÍA</w:t>
      </w:r>
    </w:p>
    <w:p w14:paraId="2DE22D90" w14:textId="77777777" w:rsidR="00C479A2" w:rsidRPr="008C3D3C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Informe del subsidio económico recibido. </w:t>
      </w:r>
    </w:p>
    <w:p w14:paraId="58FACA26" w14:textId="77777777" w:rsidR="00C479A2" w:rsidRPr="008C3D3C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Detalle de los gastos realizados. </w:t>
      </w:r>
    </w:p>
    <w:p w14:paraId="2829EFAB" w14:textId="77777777" w:rsidR="00C479A2" w:rsidRPr="008C3D3C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Revisión y aprobación de la rendición de gastos. </w:t>
      </w:r>
    </w:p>
    <w:p w14:paraId="6BDC411E" w14:textId="77777777" w:rsidR="00C479A2" w:rsidRPr="008C3D3C" w:rsidRDefault="00C479A2" w:rsidP="00B464AA">
      <w:pPr>
        <w:numPr>
          <w:ilvl w:val="0"/>
          <w:numId w:val="4"/>
        </w:numPr>
        <w:spacing w:after="0" w:line="240" w:lineRule="auto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Declaración jurada y suscripción del acta. </w:t>
      </w:r>
    </w:p>
    <w:p w14:paraId="7BBB1F78" w14:textId="77777777" w:rsidR="00C479A2" w:rsidRPr="008C3D3C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3B167658">
          <v:rect id="_x0000_i1028" style="width:0;height:1.5pt" o:hralign="center" o:hrstd="t" o:hr="t" fillcolor="#a0a0a0" stroked="f"/>
        </w:pict>
      </w:r>
    </w:p>
    <w:p w14:paraId="54B33D4C" w14:textId="77777777" w:rsidR="00C479A2" w:rsidRPr="008C3D3C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8C3D3C">
        <w:rPr>
          <w:rStyle w:val="Textoennegrita"/>
          <w:rFonts w:ascii="Arial Narrow" w:hAnsi="Arial Narrow"/>
          <w:color w:val="auto"/>
          <w:sz w:val="24"/>
          <w:szCs w:val="24"/>
        </w:rPr>
        <w:t>DESARROLLO DE LA SESIÓN</w:t>
      </w:r>
    </w:p>
    <w:p w14:paraId="7B436C70" w14:textId="77777777" w:rsidR="00C479A2" w:rsidRPr="008C3D3C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2"/>
          <w:szCs w:val="22"/>
        </w:rPr>
      </w:pPr>
      <w:r w:rsidRPr="008C3D3C">
        <w:rPr>
          <w:rStyle w:val="Textoennegrita"/>
          <w:rFonts w:ascii="Arial Narrow" w:hAnsi="Arial Narrow"/>
          <w:color w:val="auto"/>
          <w:sz w:val="22"/>
          <w:szCs w:val="22"/>
        </w:rPr>
        <w:t>1. Informe del Subsidio Económico Recibido</w:t>
      </w:r>
    </w:p>
    <w:p w14:paraId="64A4111A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La Presidenta, Sra. </w:t>
      </w:r>
      <w:r w:rsidR="003F44D3" w:rsidRPr="008C3D3C">
        <w:rPr>
          <w:rFonts w:ascii="Arial Narrow" w:hAnsi="Arial Narrow"/>
        </w:rPr>
        <w:t>{{presidenta}}</w:t>
      </w:r>
      <w:r w:rsidRPr="008C3D3C">
        <w:rPr>
          <w:rFonts w:ascii="Arial Narrow" w:hAnsi="Arial Narrow"/>
        </w:rPr>
        <w:t xml:space="preserve">, informa que con fecha 30 de marzo de 2026 se recibió un subsidio económico ascendente a </w:t>
      </w:r>
      <w:r w:rsidRPr="008C3D3C">
        <w:rPr>
          <w:rStyle w:val="Textoennegrita"/>
          <w:rFonts w:ascii="Arial Narrow" w:eastAsiaTheme="majorEastAsia" w:hAnsi="Arial Narrow"/>
        </w:rPr>
        <w:t>S/. 870.00 (Ochocientos setenta con 00/100 soles)</w:t>
      </w:r>
      <w:r w:rsidRPr="008C3D3C">
        <w:rPr>
          <w:rFonts w:ascii="Arial Narrow" w:hAnsi="Arial Narrow"/>
        </w:rPr>
        <w:t>, transferido por la Municipalidad Provincial de Huánuco, correspondiente a los meses de enero y febrero del presente año.</w:t>
      </w:r>
    </w:p>
    <w:p w14:paraId="0530FB93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>Se precisa que dicho subsidio fue destinado exclusivamente a la adquisición de alimentos para la preparación y atención alimentaria de los usuarios del Centro de Atención, en cumplimiento de los objetivos del Programa de Complementación Alimentaria (PCA).</w:t>
      </w:r>
    </w:p>
    <w:p w14:paraId="432FE3CF" w14:textId="77777777" w:rsidR="00C479A2" w:rsidRPr="008C3D3C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67C6DFA3">
          <v:rect id="_x0000_i1029" style="width:0;height:1.5pt" o:hralign="center" o:hrstd="t" o:hr="t" fillcolor="#a0a0a0" stroked="f"/>
        </w:pict>
      </w:r>
    </w:p>
    <w:p w14:paraId="1F4358E3" w14:textId="77777777" w:rsidR="00C479A2" w:rsidRPr="008C3D3C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2"/>
          <w:szCs w:val="22"/>
        </w:rPr>
      </w:pPr>
      <w:r w:rsidRPr="008C3D3C">
        <w:rPr>
          <w:rStyle w:val="Textoennegrita"/>
          <w:rFonts w:ascii="Arial Narrow" w:hAnsi="Arial Narrow"/>
          <w:color w:val="auto"/>
          <w:sz w:val="22"/>
          <w:szCs w:val="22"/>
        </w:rPr>
        <w:t>2. Detalle de los Gastos Realizados</w:t>
      </w:r>
    </w:p>
    <w:p w14:paraId="75B5CA63" w14:textId="77777777" w:rsidR="00C479A2" w:rsidRPr="008C3D3C" w:rsidRDefault="00C479A2" w:rsidP="006A476C">
      <w:pPr>
        <w:spacing w:after="0" w:line="240" w:lineRule="auto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>La Tesorera, Sra.</w:t>
      </w:r>
      <w:r w:rsidR="006A476C" w:rsidRPr="008C3D3C">
        <w:rPr>
          <w:rFonts w:ascii="Arial Narrow" w:hAnsi="Arial Narrow"/>
        </w:rPr>
        <w:t xml:space="preserve"> {{tesorera}}</w:t>
      </w:r>
      <w:r w:rsidRPr="008C3D3C">
        <w:rPr>
          <w:rFonts w:ascii="Arial Narrow" w:hAnsi="Arial Narrow"/>
        </w:rPr>
        <w:t>, presenta el informe económico detallado de los gastos efectuados, señalando que las adquisiciones fueron realizadas con participación de la Junta Directiva, respetando los principios de economía, transparencia y uso adecuado de los recursos públicos.</w:t>
      </w:r>
    </w:p>
    <w:p w14:paraId="5A223492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>Asimismo, se deja constancia que todos los gastos se encuentran debidamente sustentados con comprobantes de pago válidos (boletas electrónicas), los cuales forman parte del expediente de rendición.</w:t>
      </w:r>
    </w:p>
    <w:p w14:paraId="6D47A193" w14:textId="77777777" w:rsidR="00C479A2" w:rsidRPr="008C3D3C" w:rsidRDefault="00C479A2" w:rsidP="00B464AA">
      <w:pPr>
        <w:pStyle w:val="Ttulo4"/>
        <w:spacing w:before="0" w:after="0" w:line="240" w:lineRule="auto"/>
        <w:rPr>
          <w:rFonts w:ascii="Arial Narrow" w:hAnsi="Arial Narrow"/>
          <w:color w:val="auto"/>
        </w:rPr>
      </w:pPr>
      <w:r w:rsidRPr="008C3D3C">
        <w:rPr>
          <w:rStyle w:val="Textoennegrita"/>
          <w:rFonts w:ascii="Arial Narrow" w:hAnsi="Arial Narrow"/>
          <w:color w:val="auto"/>
        </w:rPr>
        <w:lastRenderedPageBreak/>
        <w:t>Resumen de gastos: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6"/>
        <w:gridCol w:w="1559"/>
      </w:tblGrid>
      <w:tr w:rsidR="00C479A2" w:rsidRPr="008C3D3C" w14:paraId="62E7251C" w14:textId="77777777" w:rsidTr="00B80791">
        <w:trPr>
          <w:tblHeader/>
          <w:tblCellSpacing w:w="15" w:type="dxa"/>
        </w:trPr>
        <w:tc>
          <w:tcPr>
            <w:tcW w:w="6901" w:type="dxa"/>
            <w:vAlign w:val="center"/>
            <w:hideMark/>
          </w:tcPr>
          <w:p w14:paraId="700E6AC0" w14:textId="77777777" w:rsidR="00C479A2" w:rsidRPr="008C3D3C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8C3D3C">
              <w:rPr>
                <w:rFonts w:ascii="Arial Narrow" w:hAnsi="Arial Narrow"/>
                <w:b/>
                <w:bCs/>
              </w:rPr>
              <w:t>Descripción</w:t>
            </w:r>
          </w:p>
        </w:tc>
        <w:tc>
          <w:tcPr>
            <w:tcW w:w="1514" w:type="dxa"/>
            <w:vAlign w:val="center"/>
            <w:hideMark/>
          </w:tcPr>
          <w:p w14:paraId="74224CBF" w14:textId="77777777" w:rsidR="00C479A2" w:rsidRPr="008C3D3C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8C3D3C">
              <w:rPr>
                <w:rFonts w:ascii="Arial Narrow" w:hAnsi="Arial Narrow"/>
                <w:b/>
                <w:bCs/>
              </w:rPr>
              <w:t>Monto (S/.)</w:t>
            </w:r>
          </w:p>
        </w:tc>
      </w:tr>
      <w:tr w:rsidR="00C479A2" w:rsidRPr="008C3D3C" w14:paraId="2D8CCA9D" w14:textId="77777777" w:rsidTr="00B80791">
        <w:trPr>
          <w:tblCellSpacing w:w="15" w:type="dxa"/>
        </w:trPr>
        <w:tc>
          <w:tcPr>
            <w:tcW w:w="6901" w:type="dxa"/>
            <w:vAlign w:val="center"/>
            <w:hideMark/>
          </w:tcPr>
          <w:p w14:paraId="58878866" w14:textId="77777777" w:rsidR="00C479A2" w:rsidRPr="008C3D3C" w:rsidRDefault="00C479A2" w:rsidP="00B464AA">
            <w:pPr>
              <w:spacing w:after="0" w:line="240" w:lineRule="auto"/>
              <w:rPr>
                <w:rFonts w:ascii="Arial Narrow" w:hAnsi="Arial Narrow"/>
              </w:rPr>
            </w:pPr>
            <w:r w:rsidRPr="008C3D3C">
              <w:rPr>
                <w:rFonts w:ascii="Arial Narrow" w:hAnsi="Arial Narrow"/>
              </w:rPr>
              <w:t>Compra de alimentos (verduras, hortalizas, tubérculos, raíces, frutas y otros insumos)</w:t>
            </w:r>
          </w:p>
        </w:tc>
        <w:tc>
          <w:tcPr>
            <w:tcW w:w="1514" w:type="dxa"/>
            <w:vAlign w:val="center"/>
            <w:hideMark/>
          </w:tcPr>
          <w:p w14:paraId="62889A1A" w14:textId="77777777" w:rsidR="00C479A2" w:rsidRPr="008C3D3C" w:rsidRDefault="00C479A2" w:rsidP="00B80791">
            <w:pPr>
              <w:spacing w:after="0" w:line="240" w:lineRule="auto"/>
              <w:jc w:val="right"/>
              <w:rPr>
                <w:rFonts w:ascii="Arial Narrow" w:hAnsi="Arial Narrow"/>
              </w:rPr>
            </w:pPr>
            <w:r w:rsidRPr="008C3D3C">
              <w:rPr>
                <w:rFonts w:ascii="Arial Narrow" w:hAnsi="Arial Narrow"/>
              </w:rPr>
              <w:t>879.00</w:t>
            </w:r>
          </w:p>
        </w:tc>
      </w:tr>
      <w:tr w:rsidR="00C479A2" w:rsidRPr="008C3D3C" w14:paraId="0A5A9E91" w14:textId="77777777" w:rsidTr="00B80791">
        <w:trPr>
          <w:tblCellSpacing w:w="15" w:type="dxa"/>
        </w:trPr>
        <w:tc>
          <w:tcPr>
            <w:tcW w:w="6901" w:type="dxa"/>
            <w:vAlign w:val="center"/>
            <w:hideMark/>
          </w:tcPr>
          <w:p w14:paraId="0D45A37C" w14:textId="77777777" w:rsidR="00C479A2" w:rsidRPr="008C3D3C" w:rsidRDefault="00C479A2" w:rsidP="00B464AA">
            <w:pPr>
              <w:spacing w:after="0" w:line="240" w:lineRule="auto"/>
              <w:rPr>
                <w:rFonts w:ascii="Arial Narrow" w:hAnsi="Arial Narrow"/>
              </w:rPr>
            </w:pPr>
            <w:r w:rsidRPr="008C3D3C">
              <w:rPr>
                <w:rFonts w:ascii="Arial Narrow" w:hAnsi="Arial Narrow"/>
              </w:rPr>
              <w:t>Otros</w:t>
            </w:r>
          </w:p>
        </w:tc>
        <w:tc>
          <w:tcPr>
            <w:tcW w:w="1514" w:type="dxa"/>
            <w:vAlign w:val="center"/>
            <w:hideMark/>
          </w:tcPr>
          <w:p w14:paraId="439D733C" w14:textId="77777777" w:rsidR="00C479A2" w:rsidRPr="008C3D3C" w:rsidRDefault="00C479A2" w:rsidP="00B80791">
            <w:pPr>
              <w:spacing w:after="0" w:line="240" w:lineRule="auto"/>
              <w:jc w:val="right"/>
              <w:rPr>
                <w:rFonts w:ascii="Arial Narrow" w:hAnsi="Arial Narrow"/>
              </w:rPr>
            </w:pPr>
            <w:r w:rsidRPr="008C3D3C">
              <w:rPr>
                <w:rFonts w:ascii="Arial Narrow" w:hAnsi="Arial Narrow"/>
              </w:rPr>
              <w:t>0.00</w:t>
            </w:r>
          </w:p>
        </w:tc>
      </w:tr>
      <w:tr w:rsidR="00C479A2" w:rsidRPr="008C3D3C" w14:paraId="36EE5C95" w14:textId="77777777" w:rsidTr="00B80791">
        <w:trPr>
          <w:tblCellSpacing w:w="15" w:type="dxa"/>
        </w:trPr>
        <w:tc>
          <w:tcPr>
            <w:tcW w:w="6901" w:type="dxa"/>
            <w:vAlign w:val="center"/>
            <w:hideMark/>
          </w:tcPr>
          <w:p w14:paraId="5181C504" w14:textId="77777777" w:rsidR="00C479A2" w:rsidRPr="008C3D3C" w:rsidRDefault="00C479A2" w:rsidP="00B464AA">
            <w:pPr>
              <w:spacing w:after="0" w:line="240" w:lineRule="auto"/>
              <w:rPr>
                <w:rFonts w:ascii="Arial Narrow" w:hAnsi="Arial Narrow"/>
              </w:rPr>
            </w:pPr>
            <w:r w:rsidRPr="008C3D3C">
              <w:rPr>
                <w:rStyle w:val="Textoennegrita"/>
                <w:rFonts w:ascii="Arial Narrow" w:hAnsi="Arial Narrow"/>
              </w:rPr>
              <w:t>TOTAL</w:t>
            </w:r>
          </w:p>
        </w:tc>
        <w:tc>
          <w:tcPr>
            <w:tcW w:w="1514" w:type="dxa"/>
            <w:vAlign w:val="center"/>
            <w:hideMark/>
          </w:tcPr>
          <w:p w14:paraId="7A7007F6" w14:textId="77777777" w:rsidR="00C479A2" w:rsidRPr="008C3D3C" w:rsidRDefault="00C479A2" w:rsidP="00B80791">
            <w:pPr>
              <w:spacing w:after="0" w:line="240" w:lineRule="auto"/>
              <w:jc w:val="right"/>
              <w:rPr>
                <w:rFonts w:ascii="Arial Narrow" w:hAnsi="Arial Narrow"/>
              </w:rPr>
            </w:pPr>
            <w:r w:rsidRPr="008C3D3C">
              <w:rPr>
                <w:rStyle w:val="Textoennegrita"/>
                <w:rFonts w:ascii="Arial Narrow" w:hAnsi="Arial Narrow"/>
              </w:rPr>
              <w:t>879.00</w:t>
            </w:r>
          </w:p>
        </w:tc>
      </w:tr>
    </w:tbl>
    <w:p w14:paraId="71628F7A" w14:textId="77777777" w:rsidR="00C479A2" w:rsidRPr="008C3D3C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37E6FF7">
          <v:rect id="_x0000_i1030" style="width:0;height:1.5pt" o:hralign="center" o:hrstd="t" o:hr="t" fillcolor="#a0a0a0" stroked="f"/>
        </w:pict>
      </w:r>
    </w:p>
    <w:p w14:paraId="6D2722DE" w14:textId="77777777" w:rsidR="00C479A2" w:rsidRPr="008C3D3C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2"/>
          <w:szCs w:val="22"/>
        </w:rPr>
      </w:pPr>
      <w:r w:rsidRPr="008C3D3C">
        <w:rPr>
          <w:rStyle w:val="Textoennegrita"/>
          <w:rFonts w:ascii="Arial Narrow" w:hAnsi="Arial Narrow"/>
          <w:color w:val="auto"/>
          <w:sz w:val="22"/>
          <w:szCs w:val="22"/>
        </w:rPr>
        <w:t>3. Revisión y Aprobación de la Rendición de Gastos</w:t>
      </w:r>
    </w:p>
    <w:p w14:paraId="1171A00E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>Los miembros de la Junta Directiva proceden a la revisión del balance de gastos presentado, verificando la documentación sustentatoria y el uso adecuado del subsidio otorgado.</w:t>
      </w:r>
    </w:p>
    <w:p w14:paraId="4F15E0DF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Luego del análisis correspondiente, se concluye que los recursos han sido utilizados de manera responsable, eficiente y conforme a la finalidad del subsidio, por lo que </w:t>
      </w:r>
      <w:r w:rsidRPr="008C3D3C">
        <w:rPr>
          <w:rStyle w:val="Textoennegrita"/>
          <w:rFonts w:ascii="Arial Narrow" w:eastAsiaTheme="majorEastAsia" w:hAnsi="Arial Narrow"/>
        </w:rPr>
        <w:t>se aprueba por unanimidad el Balance de Rendición de Gastos</w:t>
      </w:r>
      <w:r w:rsidRPr="008C3D3C">
        <w:rPr>
          <w:rFonts w:ascii="Arial Narrow" w:hAnsi="Arial Narrow"/>
        </w:rPr>
        <w:t>, acordándose su presentación ante la Municipalidad Provincial de Huánuco dentro del plazo establecido en la normativa vigente.</w:t>
      </w:r>
    </w:p>
    <w:p w14:paraId="1560B629" w14:textId="77777777" w:rsidR="00C479A2" w:rsidRPr="008C3D3C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349A4B52">
          <v:rect id="_x0000_i1031" style="width:0;height:1.5pt" o:hralign="center" o:hrstd="t" o:hr="t" fillcolor="#a0a0a0" stroked="f"/>
        </w:pict>
      </w:r>
    </w:p>
    <w:p w14:paraId="3A3912FE" w14:textId="77777777" w:rsidR="00C479A2" w:rsidRPr="008C3D3C" w:rsidRDefault="00C479A2" w:rsidP="00B464AA">
      <w:pPr>
        <w:pStyle w:val="Ttulo3"/>
        <w:spacing w:before="0" w:after="0" w:line="240" w:lineRule="auto"/>
        <w:rPr>
          <w:rFonts w:ascii="Arial Narrow" w:hAnsi="Arial Narrow"/>
          <w:color w:val="auto"/>
          <w:sz w:val="22"/>
          <w:szCs w:val="22"/>
        </w:rPr>
      </w:pPr>
      <w:r w:rsidRPr="008C3D3C">
        <w:rPr>
          <w:rStyle w:val="Textoennegrita"/>
          <w:rFonts w:ascii="Arial Narrow" w:hAnsi="Arial Narrow"/>
          <w:color w:val="auto"/>
          <w:sz w:val="22"/>
          <w:szCs w:val="22"/>
        </w:rPr>
        <w:t>4. Declaración Jurada y Suscripción del Acta</w:t>
      </w:r>
    </w:p>
    <w:p w14:paraId="3A9A7AC8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En cumplimiento de las disposiciones del Programa de Complementación Alimentaria (PCA), la Presidenta declara que la presente rendición de gastos se realiza bajo carácter de </w:t>
      </w:r>
      <w:r w:rsidRPr="008C3D3C">
        <w:rPr>
          <w:rStyle w:val="Textoennegrita"/>
          <w:rFonts w:ascii="Arial Narrow" w:eastAsiaTheme="majorEastAsia" w:hAnsi="Arial Narrow"/>
        </w:rPr>
        <w:t>Declaración Jurada</w:t>
      </w:r>
      <w:r w:rsidRPr="008C3D3C">
        <w:rPr>
          <w:rFonts w:ascii="Arial Narrow" w:hAnsi="Arial Narrow"/>
        </w:rPr>
        <w:t>, manifestando que la información consignada es veraz, íntegra y sujeta a fiscalización posterior por parte de la Municipalidad Provincial de Huánuco y demás órganos competentes.</w:t>
      </w:r>
    </w:p>
    <w:p w14:paraId="536522B2" w14:textId="77777777" w:rsidR="00C479A2" w:rsidRPr="008C3D3C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1E48548B">
          <v:rect id="_x0000_i1032" style="width:0;height:1.5pt" o:hralign="center" o:hrstd="t" o:hr="t" fillcolor="#a0a0a0" stroked="f"/>
        </w:pict>
      </w:r>
    </w:p>
    <w:p w14:paraId="69F0F0E9" w14:textId="77777777" w:rsidR="00C479A2" w:rsidRPr="008C3D3C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8C3D3C">
        <w:rPr>
          <w:rStyle w:val="Textoennegrita"/>
          <w:rFonts w:ascii="Arial Narrow" w:hAnsi="Arial Narrow"/>
          <w:color w:val="auto"/>
          <w:sz w:val="24"/>
          <w:szCs w:val="24"/>
        </w:rPr>
        <w:t>CIERRE DE SESIÓN</w:t>
      </w:r>
    </w:p>
    <w:p w14:paraId="5B570A36" w14:textId="77777777" w:rsidR="00C479A2" w:rsidRPr="008C3D3C" w:rsidRDefault="00C479A2" w:rsidP="00B464AA">
      <w:pPr>
        <w:pStyle w:val="NormalWeb"/>
        <w:spacing w:before="0" w:beforeAutospacing="0" w:after="0" w:afterAutospacing="0"/>
        <w:jc w:val="both"/>
        <w:rPr>
          <w:rFonts w:ascii="Arial Narrow" w:hAnsi="Arial Narrow"/>
        </w:rPr>
      </w:pPr>
      <w:r w:rsidRPr="008C3D3C">
        <w:rPr>
          <w:rFonts w:ascii="Arial Narrow" w:hAnsi="Arial Narrow"/>
        </w:rPr>
        <w:t xml:space="preserve">No habiendo más asuntos que tratar, se da por concluida la sesión siendo las </w:t>
      </w:r>
      <w:r w:rsidR="00C667C8" w:rsidRPr="008C3D3C">
        <w:rPr>
          <w:rFonts w:ascii="Arial Narrow" w:hAnsi="Arial Narrow"/>
        </w:rPr>
        <w:t>{{hora_cierre}}</w:t>
      </w:r>
      <w:r w:rsidRPr="008C3D3C">
        <w:rPr>
          <w:rFonts w:ascii="Arial Narrow" w:hAnsi="Arial Narrow"/>
        </w:rPr>
        <w:t xml:space="preserve"> horas del mismo día, procediendo los miembros de la Junta Directiva a firmar la presente acta en señal de conformidad, responsabilidad y validación de lo actuado.</w:t>
      </w:r>
    </w:p>
    <w:p w14:paraId="352FA537" w14:textId="77777777" w:rsidR="00C479A2" w:rsidRPr="008C3D3C" w:rsidRDefault="00000000" w:rsidP="00B464AA">
      <w:pPr>
        <w:spacing w:after="0" w:line="240" w:lineRule="auto"/>
        <w:rPr>
          <w:rFonts w:ascii="Arial Narrow" w:hAnsi="Arial Narrow"/>
        </w:rPr>
      </w:pPr>
      <w:r>
        <w:rPr>
          <w:rFonts w:ascii="Arial Narrow" w:hAnsi="Arial Narrow"/>
        </w:rPr>
        <w:pict w14:anchorId="57E02479">
          <v:rect id="_x0000_i1033" style="width:0;height:1.5pt" o:hralign="center" o:hrstd="t" o:hr="t" fillcolor="#a0a0a0" stroked="f"/>
        </w:pict>
      </w:r>
    </w:p>
    <w:p w14:paraId="7FE20286" w14:textId="77777777" w:rsidR="00C479A2" w:rsidRPr="008C3D3C" w:rsidRDefault="00C479A2" w:rsidP="00B464AA">
      <w:pPr>
        <w:pStyle w:val="Ttulo2"/>
        <w:spacing w:before="0" w:after="0" w:line="240" w:lineRule="auto"/>
        <w:rPr>
          <w:rFonts w:ascii="Arial Narrow" w:hAnsi="Arial Narrow"/>
          <w:color w:val="auto"/>
          <w:sz w:val="24"/>
          <w:szCs w:val="24"/>
        </w:rPr>
      </w:pPr>
      <w:r w:rsidRPr="008C3D3C">
        <w:rPr>
          <w:rStyle w:val="Textoennegrita"/>
          <w:rFonts w:ascii="Arial Narrow" w:hAnsi="Arial Narrow"/>
          <w:color w:val="auto"/>
          <w:sz w:val="24"/>
          <w:szCs w:val="24"/>
        </w:rPr>
        <w:t>FIRMAS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1309"/>
        <w:gridCol w:w="2268"/>
        <w:gridCol w:w="596"/>
        <w:gridCol w:w="666"/>
      </w:tblGrid>
      <w:tr w:rsidR="00C479A2" w:rsidRPr="008C3D3C" w14:paraId="67A00663" w14:textId="77777777" w:rsidTr="00C479A2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1C87BCD4" w14:textId="77777777" w:rsidR="00C479A2" w:rsidRPr="008C3D3C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8C3D3C">
              <w:rPr>
                <w:rFonts w:ascii="Arial Narrow" w:hAnsi="Arial Narrow"/>
                <w:b/>
                <w:bCs/>
              </w:rPr>
              <w:t>Nombres y Apellidos</w:t>
            </w:r>
          </w:p>
        </w:tc>
        <w:tc>
          <w:tcPr>
            <w:tcW w:w="1279" w:type="dxa"/>
            <w:vAlign w:val="center"/>
            <w:hideMark/>
          </w:tcPr>
          <w:p w14:paraId="1E63C518" w14:textId="77777777" w:rsidR="00C479A2" w:rsidRPr="008C3D3C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8C3D3C">
              <w:rPr>
                <w:rFonts w:ascii="Arial Narrow" w:hAnsi="Arial Narrow"/>
                <w:b/>
                <w:bCs/>
              </w:rPr>
              <w:t>DNI</w:t>
            </w:r>
          </w:p>
        </w:tc>
        <w:tc>
          <w:tcPr>
            <w:tcW w:w="2238" w:type="dxa"/>
            <w:vAlign w:val="center"/>
            <w:hideMark/>
          </w:tcPr>
          <w:p w14:paraId="748CE668" w14:textId="77777777" w:rsidR="00C479A2" w:rsidRPr="008C3D3C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8C3D3C">
              <w:rPr>
                <w:rFonts w:ascii="Arial Narrow" w:hAnsi="Arial Narrow"/>
                <w:b/>
                <w:bCs/>
              </w:rPr>
              <w:t>Cargo</w:t>
            </w:r>
          </w:p>
        </w:tc>
        <w:tc>
          <w:tcPr>
            <w:tcW w:w="0" w:type="auto"/>
            <w:vAlign w:val="center"/>
            <w:hideMark/>
          </w:tcPr>
          <w:p w14:paraId="5C7028ED" w14:textId="77777777" w:rsidR="00C479A2" w:rsidRPr="008C3D3C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8C3D3C">
              <w:rPr>
                <w:rFonts w:ascii="Arial Narrow" w:hAnsi="Arial Narrow"/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55DF03C2" w14:textId="77777777" w:rsidR="00C479A2" w:rsidRPr="008C3D3C" w:rsidRDefault="00C479A2" w:rsidP="00B464A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</w:rPr>
            </w:pPr>
            <w:r w:rsidRPr="008C3D3C">
              <w:rPr>
                <w:rFonts w:ascii="Arial Narrow" w:hAnsi="Arial Narrow"/>
                <w:b/>
                <w:bCs/>
              </w:rPr>
              <w:t>Huella</w:t>
            </w:r>
          </w:p>
        </w:tc>
      </w:tr>
      <w:bookmarkEnd w:id="0"/>
      <w:bookmarkEnd w:id="1"/>
    </w:tbl>
    <w:p w14:paraId="0121E6CD" w14:textId="77777777" w:rsidR="00FE426C" w:rsidRPr="008C3D3C" w:rsidRDefault="00FE426C" w:rsidP="00B464AA">
      <w:pPr>
        <w:spacing w:after="0" w:line="240" w:lineRule="auto"/>
        <w:rPr>
          <w:rFonts w:ascii="Arial Narrow" w:hAnsi="Arial Narrow"/>
        </w:rPr>
      </w:pPr>
    </w:p>
    <w:sectPr w:rsidR="00FE426C" w:rsidRPr="008C3D3C" w:rsidSect="000E55C4">
      <w:pgSz w:w="11906" w:h="16838"/>
      <w:pgMar w:top="1134" w:right="1134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DB7"/>
    <w:multiLevelType w:val="multilevel"/>
    <w:tmpl w:val="4C62B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C7992"/>
    <w:multiLevelType w:val="multilevel"/>
    <w:tmpl w:val="3D3E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207B3"/>
    <w:multiLevelType w:val="multilevel"/>
    <w:tmpl w:val="2FB6D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1D7034"/>
    <w:multiLevelType w:val="hybridMultilevel"/>
    <w:tmpl w:val="FFFFFFFF"/>
    <w:lvl w:ilvl="0" w:tplc="280A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280A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280A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 w16cid:durableId="1338844862">
    <w:abstractNumId w:val="0"/>
  </w:num>
  <w:num w:numId="2" w16cid:durableId="1829203603">
    <w:abstractNumId w:val="1"/>
  </w:num>
  <w:num w:numId="3" w16cid:durableId="1775054366">
    <w:abstractNumId w:val="3"/>
  </w:num>
  <w:num w:numId="4" w16cid:durableId="4984976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8C"/>
    <w:rsid w:val="000A4BC5"/>
    <w:rsid w:val="000E55C4"/>
    <w:rsid w:val="00154747"/>
    <w:rsid w:val="002F59B1"/>
    <w:rsid w:val="00321BF1"/>
    <w:rsid w:val="003440D7"/>
    <w:rsid w:val="003A5EDF"/>
    <w:rsid w:val="003F44D3"/>
    <w:rsid w:val="004E2233"/>
    <w:rsid w:val="005279EC"/>
    <w:rsid w:val="005F0A14"/>
    <w:rsid w:val="006803D2"/>
    <w:rsid w:val="006A476C"/>
    <w:rsid w:val="007A5C0D"/>
    <w:rsid w:val="00881B8C"/>
    <w:rsid w:val="008C3D3C"/>
    <w:rsid w:val="00902337"/>
    <w:rsid w:val="00A232B3"/>
    <w:rsid w:val="00A332F6"/>
    <w:rsid w:val="00AC6A0A"/>
    <w:rsid w:val="00B37033"/>
    <w:rsid w:val="00B464AA"/>
    <w:rsid w:val="00B80791"/>
    <w:rsid w:val="00C479A2"/>
    <w:rsid w:val="00C667C8"/>
    <w:rsid w:val="00CC2AAD"/>
    <w:rsid w:val="00D45459"/>
    <w:rsid w:val="00DF3BF1"/>
    <w:rsid w:val="00F3552E"/>
    <w:rsid w:val="00FB33DF"/>
    <w:rsid w:val="00FE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4D0A9F"/>
  <w15:chartTrackingRefBased/>
  <w15:docId w15:val="{F0DCF49F-C4F2-43F4-B346-21136FDCE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2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2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2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2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2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2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2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2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2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2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2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2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2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2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426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FE426C"/>
    <w:pPr>
      <w:spacing w:after="0" w:line="240" w:lineRule="auto"/>
    </w:pPr>
    <w:rPr>
      <w:rFonts w:ascii="Calibri" w:eastAsia="Times New Roman" w:hAnsi="Calibri" w:cs="Calibr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C479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479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7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7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shiba\actas-system\templates\acta_templat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acta_template</Template>
  <TotalTime>1</TotalTime>
  <Pages>2</Pages>
  <Words>719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Abner Morales</cp:lastModifiedBy>
  <cp:revision>4</cp:revision>
  <dcterms:created xsi:type="dcterms:W3CDTF">2026-05-02T03:05:00Z</dcterms:created>
  <dcterms:modified xsi:type="dcterms:W3CDTF">2026-05-02T06:13:00Z</dcterms:modified>
</cp:coreProperties>
</file>