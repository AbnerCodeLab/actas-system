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6553049"/>
    <w:bookmarkStart w:id="1" w:name="_Hlk201416520"/>
    <w:p w14:paraId="0F8AF43D" w14:textId="77777777" w:rsidR="00FE426C" w:rsidRPr="006A39E4" w:rsidRDefault="00FE426C" w:rsidP="00B464AA">
      <w:pPr>
        <w:keepNext/>
        <w:keepLines/>
        <w:spacing w:after="0" w:line="240" w:lineRule="auto"/>
        <w:outlineLvl w:val="0"/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</w:pPr>
      <w:r w:rsidRPr="006A39E4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begin"/>
      </w:r>
      <w:r w:rsidRPr="006A39E4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instrText xml:space="preserve"> MERGEFIELD Id </w:instrText>
      </w:r>
      <w:r w:rsidRPr="006A39E4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separate"/>
      </w:r>
      <w:r w:rsidR="00881B8C" w:rsidRPr="006A39E4">
        <w:rPr>
          <w:rFonts w:ascii="Arial Narrow" w:eastAsia="Times New Roman" w:hAnsi="Arial Narrow" w:cs="Times New Roman"/>
          <w:noProof/>
          <w:color w:val="FFFFFF"/>
          <w:sz w:val="4"/>
          <w:szCs w:val="4"/>
          <w:lang w:eastAsia="es-PE"/>
        </w:rPr>
        <w:t>«Id»</w:t>
      </w:r>
      <w:r w:rsidRPr="006A39E4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end"/>
      </w:r>
      <w:r w:rsidRPr="006A39E4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t>-</w:t>
      </w:r>
      <w:r w:rsidRPr="006A39E4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begin"/>
      </w:r>
      <w:r w:rsidRPr="006A39E4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instrText xml:space="preserve"> MERGEFIELD Nombre_CA </w:instrText>
      </w:r>
      <w:r w:rsidRPr="006A39E4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separate"/>
      </w:r>
      <w:r w:rsidR="00881B8C" w:rsidRPr="006A39E4">
        <w:rPr>
          <w:rFonts w:ascii="Arial Narrow" w:eastAsia="Times New Roman" w:hAnsi="Arial Narrow" w:cs="Times New Roman"/>
          <w:noProof/>
          <w:color w:val="FFFFFF"/>
          <w:sz w:val="4"/>
          <w:szCs w:val="4"/>
          <w:lang w:eastAsia="es-PE"/>
        </w:rPr>
        <w:t>«</w:t>
      </w:r>
      <w:proofErr w:type="spellStart"/>
      <w:r w:rsidR="00881B8C" w:rsidRPr="006A39E4">
        <w:rPr>
          <w:rFonts w:ascii="Arial Narrow" w:eastAsia="Times New Roman" w:hAnsi="Arial Narrow" w:cs="Times New Roman"/>
          <w:noProof/>
          <w:color w:val="FFFFFF"/>
          <w:sz w:val="4"/>
          <w:szCs w:val="4"/>
          <w:lang w:eastAsia="es-PE"/>
        </w:rPr>
        <w:t>Nombre_CA</w:t>
      </w:r>
      <w:proofErr w:type="spellEnd"/>
      <w:r w:rsidR="00881B8C" w:rsidRPr="006A39E4">
        <w:rPr>
          <w:rFonts w:ascii="Arial Narrow" w:eastAsia="Times New Roman" w:hAnsi="Arial Narrow" w:cs="Times New Roman"/>
          <w:noProof/>
          <w:color w:val="FFFFFF"/>
          <w:sz w:val="4"/>
          <w:szCs w:val="4"/>
          <w:lang w:eastAsia="es-PE"/>
        </w:rPr>
        <w:t>»</w:t>
      </w:r>
      <w:r w:rsidRPr="006A39E4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end"/>
      </w:r>
    </w:p>
    <w:p w14:paraId="60C88B38" w14:textId="77777777" w:rsidR="00C479A2" w:rsidRPr="006A39E4" w:rsidRDefault="00C479A2" w:rsidP="00B464AA">
      <w:pPr>
        <w:pStyle w:val="Ttulo1"/>
        <w:spacing w:before="0" w:after="0" w:line="240" w:lineRule="auto"/>
        <w:jc w:val="center"/>
        <w:rPr>
          <w:rFonts w:ascii="Arial Narrow" w:hAnsi="Arial Narrow"/>
          <w:color w:val="auto"/>
          <w:sz w:val="24"/>
          <w:szCs w:val="24"/>
        </w:rPr>
      </w:pPr>
      <w:r w:rsidRPr="006A39E4">
        <w:rPr>
          <w:rStyle w:val="Textoennegrita"/>
          <w:rFonts w:ascii="Arial Narrow" w:hAnsi="Arial Narrow"/>
          <w:color w:val="auto"/>
          <w:sz w:val="24"/>
          <w:szCs w:val="24"/>
        </w:rPr>
        <w:t>ACTA DE SESIÓN DE JUNTA DIRECTIVA PARA LA RENDICIÓN DE GASTOS DEL SUBSIDIO ECONÓMICO OTORGADO POR LA MUNICIPALIDAD PROVINCIAL DE HUÁNUCO</w:t>
      </w:r>
    </w:p>
    <w:p w14:paraId="0891D2FE" w14:textId="208EB5C0" w:rsidR="006803D2" w:rsidRPr="006A39E4" w:rsidRDefault="004410B0" w:rsidP="006803D2">
      <w:pPr>
        <w:pStyle w:val="NormalWeb"/>
        <w:spacing w:before="0" w:beforeAutospacing="0" w:after="0" w:afterAutospacing="0"/>
        <w:jc w:val="center"/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</w:pPr>
      <w:r w:rsidRPr="006A39E4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OLLA COMUN</w:t>
      </w:r>
      <w:r w:rsidR="006803D2" w:rsidRPr="006A39E4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 xml:space="preserve"> “{{</w:t>
      </w:r>
      <w:proofErr w:type="spellStart"/>
      <w:r w:rsidR="006803D2" w:rsidRPr="006A39E4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nombre_centro</w:t>
      </w:r>
      <w:proofErr w:type="spellEnd"/>
      <w:r w:rsidR="006803D2" w:rsidRPr="006A39E4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}}”</w:t>
      </w:r>
    </w:p>
    <w:p w14:paraId="5D58001C" w14:textId="77777777" w:rsidR="006803D2" w:rsidRPr="006A39E4" w:rsidRDefault="006803D2" w:rsidP="00B464AA">
      <w:pPr>
        <w:pStyle w:val="NormalWeb"/>
        <w:spacing w:before="0" w:beforeAutospacing="0" w:after="0" w:afterAutospacing="0"/>
        <w:jc w:val="both"/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</w:pPr>
    </w:p>
    <w:p w14:paraId="140927F6" w14:textId="429E1D05" w:rsidR="00C479A2" w:rsidRPr="006A39E4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6A39E4">
        <w:rPr>
          <w:rFonts w:ascii="Arial Narrow" w:hAnsi="Arial Narrow"/>
        </w:rPr>
        <w:t xml:space="preserve">En el domicilio del Centro de Atención </w:t>
      </w:r>
      <w:r w:rsidR="000A4BC5" w:rsidRPr="006A39E4">
        <w:rPr>
          <w:rFonts w:ascii="Arial Narrow" w:hAnsi="Arial Narrow"/>
        </w:rPr>
        <w:t>{{</w:t>
      </w:r>
      <w:proofErr w:type="spellStart"/>
      <w:r w:rsidR="000A4BC5" w:rsidRPr="006A39E4">
        <w:rPr>
          <w:rFonts w:ascii="Arial Narrow" w:hAnsi="Arial Narrow"/>
        </w:rPr>
        <w:t>tipo_centro</w:t>
      </w:r>
      <w:proofErr w:type="spellEnd"/>
      <w:r w:rsidR="000A4BC5" w:rsidRPr="006A39E4">
        <w:rPr>
          <w:rFonts w:ascii="Arial Narrow" w:hAnsi="Arial Narrow"/>
        </w:rPr>
        <w:t>}} “{{</w:t>
      </w:r>
      <w:proofErr w:type="spellStart"/>
      <w:r w:rsidR="000A4BC5" w:rsidRPr="006A39E4">
        <w:rPr>
          <w:rFonts w:ascii="Arial Narrow" w:hAnsi="Arial Narrow"/>
        </w:rPr>
        <w:t>nombre_centro</w:t>
      </w:r>
      <w:proofErr w:type="spellEnd"/>
      <w:r w:rsidR="000A4BC5" w:rsidRPr="006A39E4">
        <w:rPr>
          <w:rFonts w:ascii="Arial Narrow" w:hAnsi="Arial Narrow"/>
        </w:rPr>
        <w:t>}}”</w:t>
      </w:r>
      <w:r w:rsidRPr="006A39E4">
        <w:rPr>
          <w:rFonts w:ascii="Arial Narrow" w:hAnsi="Arial Narrow"/>
        </w:rPr>
        <w:t xml:space="preserve">, ubicado en el </w:t>
      </w:r>
      <w:r w:rsidR="00A332F6" w:rsidRPr="006A39E4">
        <w:rPr>
          <w:rFonts w:ascii="Arial Narrow" w:hAnsi="Arial Narrow"/>
        </w:rPr>
        <w:t>{{</w:t>
      </w:r>
      <w:proofErr w:type="spellStart"/>
      <w:r w:rsidR="00A332F6" w:rsidRPr="006A39E4">
        <w:rPr>
          <w:rFonts w:ascii="Arial Narrow" w:hAnsi="Arial Narrow"/>
        </w:rPr>
        <w:t>direccion</w:t>
      </w:r>
      <w:proofErr w:type="spellEnd"/>
      <w:r w:rsidR="00A332F6" w:rsidRPr="006A39E4">
        <w:rPr>
          <w:rFonts w:ascii="Arial Narrow" w:hAnsi="Arial Narrow"/>
        </w:rPr>
        <w:t>}}</w:t>
      </w:r>
      <w:r w:rsidRPr="006A39E4">
        <w:rPr>
          <w:rFonts w:ascii="Arial Narrow" w:hAnsi="Arial Narrow"/>
        </w:rPr>
        <w:t>, distrito</w:t>
      </w:r>
      <w:r w:rsidR="00B37033" w:rsidRPr="006A39E4">
        <w:rPr>
          <w:rFonts w:ascii="Arial Narrow" w:hAnsi="Arial Narrow"/>
        </w:rPr>
        <w:t xml:space="preserve"> de {{distrito}}</w:t>
      </w:r>
      <w:r w:rsidRPr="006A39E4">
        <w:rPr>
          <w:rFonts w:ascii="Arial Narrow" w:hAnsi="Arial Narrow"/>
        </w:rPr>
        <w:t>, provincia</w:t>
      </w:r>
      <w:r w:rsidR="00B37033" w:rsidRPr="006A39E4">
        <w:rPr>
          <w:rFonts w:ascii="Arial Narrow" w:hAnsi="Arial Narrow"/>
        </w:rPr>
        <w:t xml:space="preserve"> de {{provincia}}</w:t>
      </w:r>
      <w:r w:rsidRPr="006A39E4">
        <w:rPr>
          <w:rFonts w:ascii="Arial Narrow" w:hAnsi="Arial Narrow"/>
        </w:rPr>
        <w:t xml:space="preserve"> y departamento de </w:t>
      </w:r>
      <w:r w:rsidR="004E2233" w:rsidRPr="006A39E4">
        <w:rPr>
          <w:rFonts w:ascii="Arial Narrow" w:hAnsi="Arial Narrow"/>
        </w:rPr>
        <w:t>{{departamento}}</w:t>
      </w:r>
      <w:r w:rsidRPr="006A39E4">
        <w:rPr>
          <w:rFonts w:ascii="Arial Narrow" w:hAnsi="Arial Narrow"/>
        </w:rPr>
        <w:t xml:space="preserve">, siendo las </w:t>
      </w:r>
      <w:r w:rsidR="004410B0" w:rsidRPr="006A39E4">
        <w:rPr>
          <w:rFonts w:ascii="Arial Narrow" w:hAnsi="Arial Narrow"/>
        </w:rPr>
        <w:t>_______</w:t>
      </w:r>
      <w:r w:rsidR="004E2233" w:rsidRPr="006A39E4">
        <w:rPr>
          <w:rFonts w:ascii="Arial Narrow" w:hAnsi="Arial Narrow"/>
        </w:rPr>
        <w:t xml:space="preserve"> </w:t>
      </w:r>
      <w:r w:rsidRPr="006A39E4">
        <w:rPr>
          <w:rFonts w:ascii="Arial Narrow" w:hAnsi="Arial Narrow"/>
        </w:rPr>
        <w:t xml:space="preserve">horas del día </w:t>
      </w:r>
      <w:r w:rsidR="004410B0" w:rsidRPr="006A39E4">
        <w:rPr>
          <w:rFonts w:ascii="Arial Narrow" w:hAnsi="Arial Narrow"/>
        </w:rPr>
        <w:t>_____</w:t>
      </w:r>
      <w:r w:rsidRPr="006A39E4">
        <w:rPr>
          <w:rFonts w:ascii="Arial Narrow" w:hAnsi="Arial Narrow"/>
        </w:rPr>
        <w:t xml:space="preserve"> de abril del año </w:t>
      </w:r>
      <w:r w:rsidR="00154747" w:rsidRPr="006A39E4">
        <w:rPr>
          <w:rFonts w:ascii="Arial Narrow" w:hAnsi="Arial Narrow"/>
        </w:rPr>
        <w:t>{{</w:t>
      </w:r>
      <w:proofErr w:type="spellStart"/>
      <w:r w:rsidR="00154747" w:rsidRPr="006A39E4">
        <w:rPr>
          <w:rFonts w:ascii="Arial Narrow" w:hAnsi="Arial Narrow"/>
        </w:rPr>
        <w:t>anio</w:t>
      </w:r>
      <w:proofErr w:type="spellEnd"/>
      <w:r w:rsidR="00154747" w:rsidRPr="006A39E4">
        <w:rPr>
          <w:rFonts w:ascii="Arial Narrow" w:hAnsi="Arial Narrow"/>
        </w:rPr>
        <w:t>}}</w:t>
      </w:r>
      <w:r w:rsidRPr="006A39E4">
        <w:rPr>
          <w:rFonts w:ascii="Arial Narrow" w:hAnsi="Arial Narrow"/>
        </w:rPr>
        <w:t>, se reunieron los integrantes de la Junta Directiva de la referida Organización Social de Base, en sesión debidamente convocada, con la finalidad de llevar a cabo la rendición de gastos del subsidio económico otorgado por la Municipalidad Provincial de Huánuco, en el marco del Programa de Complementación Alimentaria (PCA) y conforme a la normativa vigente aplicable.</w:t>
      </w:r>
    </w:p>
    <w:p w14:paraId="3E4ED086" w14:textId="77777777" w:rsidR="00C479A2" w:rsidRPr="006A39E4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6A39E4">
        <w:rPr>
          <w:rFonts w:ascii="Arial Narrow" w:hAnsi="Arial Narrow"/>
        </w:rPr>
        <w:t>La sesión se desarrolla en el local institucional de la organización, con la participación de los miembros de la Junta Directiva, quienes intervienen en ejercicio de sus funciones y responsabilidades, a efectos de garantizar la transparencia, adecuada administración y rendición de los recursos públicos asignados.</w:t>
      </w:r>
    </w:p>
    <w:p w14:paraId="70A27B72" w14:textId="77777777" w:rsidR="00C479A2" w:rsidRPr="006A39E4" w:rsidRDefault="00000000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>
        <w:rPr>
          <w:rFonts w:ascii="Arial Narrow" w:hAnsi="Arial Narrow"/>
        </w:rPr>
        <w:pict w14:anchorId="0C9FE9FE">
          <v:rect id="_x0000_i1025" style="width:0;height:1.5pt" o:hralign="center" o:hrstd="t" o:hr="t" fillcolor="#a0a0a0" stroked="f"/>
        </w:pict>
      </w:r>
    </w:p>
    <w:p w14:paraId="2466AB4B" w14:textId="77777777" w:rsidR="00C479A2" w:rsidRPr="006A39E4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6A39E4">
        <w:rPr>
          <w:rStyle w:val="Textoennegrita"/>
          <w:rFonts w:ascii="Arial Narrow" w:hAnsi="Arial Narrow"/>
          <w:color w:val="auto"/>
          <w:sz w:val="24"/>
          <w:szCs w:val="24"/>
        </w:rPr>
        <w:t>JUNTA DIRECTIVA</w:t>
      </w:r>
    </w:p>
    <w:p w14:paraId="37C6050E" w14:textId="77777777" w:rsidR="00425A1C" w:rsidRPr="006A39E4" w:rsidRDefault="00425A1C" w:rsidP="00B464AA">
      <w:pPr>
        <w:spacing w:after="0" w:line="240" w:lineRule="auto"/>
        <w:rPr>
          <w:rFonts w:ascii="Arial Narrow" w:hAnsi="Arial Narrow"/>
          <w:sz w:val="10"/>
          <w:szCs w:val="10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1413"/>
        <w:gridCol w:w="4678"/>
        <w:gridCol w:w="1417"/>
        <w:gridCol w:w="1559"/>
      </w:tblGrid>
      <w:tr w:rsidR="004F0276" w:rsidRPr="0024626A" w14:paraId="510A1B58" w14:textId="77777777" w:rsidTr="00AA3435">
        <w:tc>
          <w:tcPr>
            <w:tcW w:w="1413" w:type="dxa"/>
            <w:vAlign w:val="center"/>
          </w:tcPr>
          <w:p w14:paraId="0DB567CB" w14:textId="77777777" w:rsidR="004F0276" w:rsidRPr="0024626A" w:rsidRDefault="004F0276" w:rsidP="00AA3435">
            <w:pPr>
              <w:rPr>
                <w:rFonts w:ascii="Arial Narrow" w:hAnsi="Arial Narrow"/>
              </w:rPr>
            </w:pPr>
            <w:r w:rsidRPr="0024626A">
              <w:rPr>
                <w:rFonts w:ascii="Arial Narrow" w:hAnsi="Arial Narrow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4678" w:type="dxa"/>
            <w:vAlign w:val="center"/>
          </w:tcPr>
          <w:p w14:paraId="035B91CB" w14:textId="77777777" w:rsidR="004F0276" w:rsidRPr="0024626A" w:rsidRDefault="004F0276" w:rsidP="00AA3435">
            <w:pPr>
              <w:rPr>
                <w:rFonts w:ascii="Arial Narrow" w:hAnsi="Arial Narrow"/>
              </w:rPr>
            </w:pPr>
            <w:r w:rsidRPr="0024626A">
              <w:rPr>
                <w:rFonts w:ascii="Arial Narrow" w:hAnsi="Arial Narrow"/>
                <w:b/>
                <w:bCs/>
                <w:sz w:val="20"/>
                <w:szCs w:val="20"/>
              </w:rPr>
              <w:t>Nombres y Apellidos</w:t>
            </w:r>
          </w:p>
        </w:tc>
        <w:tc>
          <w:tcPr>
            <w:tcW w:w="1417" w:type="dxa"/>
            <w:vAlign w:val="center"/>
          </w:tcPr>
          <w:p w14:paraId="6AF4D151" w14:textId="77777777" w:rsidR="004F0276" w:rsidRPr="0024626A" w:rsidRDefault="004F0276" w:rsidP="00AA3435">
            <w:pPr>
              <w:rPr>
                <w:rFonts w:ascii="Arial Narrow" w:hAnsi="Arial Narrow"/>
              </w:rPr>
            </w:pPr>
            <w:r w:rsidRPr="0024626A">
              <w:rPr>
                <w:rFonts w:ascii="Arial Narrow" w:hAnsi="Arial Narrow"/>
                <w:b/>
                <w:bCs/>
                <w:sz w:val="20"/>
                <w:szCs w:val="20"/>
              </w:rPr>
              <w:t>DNI</w:t>
            </w:r>
          </w:p>
        </w:tc>
        <w:tc>
          <w:tcPr>
            <w:tcW w:w="1559" w:type="dxa"/>
            <w:vAlign w:val="center"/>
          </w:tcPr>
          <w:p w14:paraId="4D0EEF96" w14:textId="77777777" w:rsidR="004F0276" w:rsidRPr="0024626A" w:rsidRDefault="004F0276" w:rsidP="00AA3435">
            <w:pPr>
              <w:rPr>
                <w:rFonts w:ascii="Arial Narrow" w:hAnsi="Arial Narrow"/>
              </w:rPr>
            </w:pPr>
            <w:r w:rsidRPr="0024626A">
              <w:rPr>
                <w:rFonts w:ascii="Arial Narrow" w:hAnsi="Arial Narrow"/>
                <w:b/>
                <w:bCs/>
                <w:sz w:val="20"/>
                <w:szCs w:val="20"/>
              </w:rPr>
              <w:t>Asistencia</w:t>
            </w:r>
          </w:p>
        </w:tc>
      </w:tr>
      <w:tr w:rsidR="004F0276" w:rsidRPr="0024626A" w14:paraId="6980F9AA" w14:textId="77777777" w:rsidTr="00AA3435">
        <w:tc>
          <w:tcPr>
            <w:tcW w:w="1413" w:type="dxa"/>
            <w:vAlign w:val="center"/>
          </w:tcPr>
          <w:p w14:paraId="0BC7CE3F" w14:textId="77777777" w:rsidR="004F0276" w:rsidRPr="00AA2273" w:rsidRDefault="004F0276" w:rsidP="00AA3435">
            <w:pPr>
              <w:rPr>
                <w:rFonts w:ascii="Arial Narrow" w:hAnsi="Arial Narrow"/>
              </w:rPr>
            </w:pPr>
            <w:r w:rsidRPr="00AA2273">
              <w:rPr>
                <w:rFonts w:ascii="Arial Narrow" w:hAnsi="Arial Narrow"/>
              </w:rPr>
              <w:t>{{cargo}}</w:t>
            </w:r>
          </w:p>
        </w:tc>
        <w:tc>
          <w:tcPr>
            <w:tcW w:w="4678" w:type="dxa"/>
            <w:vAlign w:val="center"/>
          </w:tcPr>
          <w:p w14:paraId="0B40011C" w14:textId="77777777" w:rsidR="004F0276" w:rsidRPr="00AA2273" w:rsidRDefault="004F0276" w:rsidP="00AA3435">
            <w:pPr>
              <w:rPr>
                <w:rFonts w:ascii="Arial Narrow" w:hAnsi="Arial Narrow"/>
              </w:rPr>
            </w:pPr>
            <w:r w:rsidRPr="00AA2273">
              <w:rPr>
                <w:rFonts w:ascii="Arial Narrow" w:hAnsi="Arial Narrow"/>
              </w:rPr>
              <w:t>{{nombre}}</w:t>
            </w:r>
          </w:p>
        </w:tc>
        <w:tc>
          <w:tcPr>
            <w:tcW w:w="1417" w:type="dxa"/>
            <w:vAlign w:val="center"/>
          </w:tcPr>
          <w:p w14:paraId="317747D2" w14:textId="77777777" w:rsidR="004F0276" w:rsidRPr="00AA2273" w:rsidRDefault="004F0276" w:rsidP="00AA3435">
            <w:pPr>
              <w:rPr>
                <w:rFonts w:ascii="Arial Narrow" w:hAnsi="Arial Narrow"/>
              </w:rPr>
            </w:pPr>
            <w:r w:rsidRPr="00AA2273">
              <w:rPr>
                <w:rFonts w:ascii="Arial Narrow" w:hAnsi="Arial Narrow"/>
              </w:rPr>
              <w:t>{{</w:t>
            </w:r>
            <w:proofErr w:type="spellStart"/>
            <w:r w:rsidRPr="00AA2273">
              <w:rPr>
                <w:rFonts w:ascii="Arial Narrow" w:hAnsi="Arial Narrow"/>
              </w:rPr>
              <w:t>dni</w:t>
            </w:r>
            <w:proofErr w:type="spellEnd"/>
            <w:r w:rsidRPr="00AA2273">
              <w:rPr>
                <w:rFonts w:ascii="Arial Narrow" w:hAnsi="Arial Narrow"/>
              </w:rPr>
              <w:t>}}</w:t>
            </w:r>
          </w:p>
        </w:tc>
        <w:tc>
          <w:tcPr>
            <w:tcW w:w="1559" w:type="dxa"/>
            <w:vAlign w:val="center"/>
          </w:tcPr>
          <w:p w14:paraId="480B030E" w14:textId="77777777" w:rsidR="004F0276" w:rsidRPr="00AA2273" w:rsidRDefault="004F0276" w:rsidP="00AA3435">
            <w:pPr>
              <w:rPr>
                <w:rFonts w:ascii="Arial Narrow" w:hAnsi="Arial Narrow"/>
              </w:rPr>
            </w:pPr>
            <w:r w:rsidRPr="00AA2273">
              <w:rPr>
                <w:rFonts w:ascii="Arial Narrow" w:hAnsi="Arial Narrow"/>
              </w:rPr>
              <w:t>{{asistencia}}</w:t>
            </w:r>
          </w:p>
        </w:tc>
      </w:tr>
    </w:tbl>
    <w:p w14:paraId="4E66A0D2" w14:textId="3868A6D6" w:rsidR="00C479A2" w:rsidRPr="006A39E4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6DE06C7F">
          <v:rect id="_x0000_i1026" style="width:0;height:1.5pt" o:hralign="center" o:hrstd="t" o:hr="t" fillcolor="#a0a0a0" stroked="f"/>
        </w:pict>
      </w:r>
    </w:p>
    <w:p w14:paraId="52348A7B" w14:textId="77777777" w:rsidR="00C479A2" w:rsidRPr="006A39E4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6A39E4">
        <w:rPr>
          <w:rStyle w:val="Textoennegrita"/>
          <w:rFonts w:ascii="Arial Narrow" w:hAnsi="Arial Narrow"/>
          <w:color w:val="auto"/>
          <w:sz w:val="24"/>
          <w:szCs w:val="24"/>
        </w:rPr>
        <w:t>QUÓRUM</w:t>
      </w:r>
    </w:p>
    <w:p w14:paraId="44B163A1" w14:textId="0DFD7B69" w:rsidR="00C479A2" w:rsidRPr="006A39E4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6A39E4">
        <w:rPr>
          <w:rFonts w:ascii="Arial Narrow" w:hAnsi="Arial Narrow"/>
        </w:rPr>
        <w:t xml:space="preserve">Se deja constancia que se cuenta con el quórum reglamentario para sesionar válidamente, al encontrarse presentes </w:t>
      </w:r>
      <w:r w:rsidR="00425A1C" w:rsidRPr="006A39E4">
        <w:rPr>
          <w:rFonts w:ascii="Arial Narrow" w:hAnsi="Arial Narrow"/>
        </w:rPr>
        <w:t>____</w:t>
      </w:r>
      <w:r w:rsidRPr="006A39E4">
        <w:rPr>
          <w:rFonts w:ascii="Arial Narrow" w:hAnsi="Arial Narrow"/>
        </w:rPr>
        <w:t xml:space="preserve"> miembros de la Junta Directiva, conforme a las prácticas organizativas internas de la </w:t>
      </w:r>
      <w:r w:rsidR="00A232B3" w:rsidRPr="006A39E4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{{tipo_centro}}</w:t>
      </w:r>
      <w:r w:rsidRPr="006A39E4">
        <w:rPr>
          <w:rFonts w:ascii="Arial Narrow" w:hAnsi="Arial Narrow"/>
        </w:rPr>
        <w:t>.</w:t>
      </w:r>
    </w:p>
    <w:p w14:paraId="6447F43F" w14:textId="77777777" w:rsidR="00C479A2" w:rsidRPr="006A39E4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55AF2475">
          <v:rect id="_x0000_i1027" style="width:0;height:1.5pt" o:hralign="center" o:hrstd="t" o:hr="t" fillcolor="#a0a0a0" stroked="f"/>
        </w:pict>
      </w:r>
    </w:p>
    <w:p w14:paraId="37721025" w14:textId="77777777" w:rsidR="00C479A2" w:rsidRPr="006A39E4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6A39E4">
        <w:rPr>
          <w:rStyle w:val="Textoennegrita"/>
          <w:rFonts w:ascii="Arial Narrow" w:hAnsi="Arial Narrow"/>
          <w:color w:val="auto"/>
          <w:sz w:val="24"/>
          <w:szCs w:val="24"/>
        </w:rPr>
        <w:t>ORDEN DEL DÍA</w:t>
      </w:r>
    </w:p>
    <w:p w14:paraId="2DE22D90" w14:textId="77777777" w:rsidR="00C479A2" w:rsidRPr="006A39E4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6A39E4">
        <w:rPr>
          <w:rFonts w:ascii="Arial Narrow" w:hAnsi="Arial Narrow"/>
        </w:rPr>
        <w:t xml:space="preserve">Informe del subsidio económico recibido. </w:t>
      </w:r>
    </w:p>
    <w:p w14:paraId="58FACA26" w14:textId="77777777" w:rsidR="00C479A2" w:rsidRPr="006A39E4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6A39E4">
        <w:rPr>
          <w:rFonts w:ascii="Arial Narrow" w:hAnsi="Arial Narrow"/>
        </w:rPr>
        <w:t xml:space="preserve">Detalle de los gastos realizados. </w:t>
      </w:r>
    </w:p>
    <w:p w14:paraId="2829EFAB" w14:textId="77777777" w:rsidR="00C479A2" w:rsidRPr="006A39E4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6A39E4">
        <w:rPr>
          <w:rFonts w:ascii="Arial Narrow" w:hAnsi="Arial Narrow"/>
        </w:rPr>
        <w:t xml:space="preserve">Revisión y aprobación de la rendición de gastos. </w:t>
      </w:r>
    </w:p>
    <w:p w14:paraId="6BDC411E" w14:textId="77777777" w:rsidR="00C479A2" w:rsidRPr="006A39E4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6A39E4">
        <w:rPr>
          <w:rFonts w:ascii="Arial Narrow" w:hAnsi="Arial Narrow"/>
        </w:rPr>
        <w:t xml:space="preserve">Declaración jurada y suscripción del acta. </w:t>
      </w:r>
    </w:p>
    <w:p w14:paraId="7BBB1F78" w14:textId="77777777" w:rsidR="00C479A2" w:rsidRPr="006A39E4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3B167658">
          <v:rect id="_x0000_i1028" style="width:0;height:1.5pt" o:hralign="center" o:hrstd="t" o:hr="t" fillcolor="#a0a0a0" stroked="f"/>
        </w:pict>
      </w:r>
    </w:p>
    <w:p w14:paraId="54B33D4C" w14:textId="77777777" w:rsidR="00C479A2" w:rsidRPr="006A39E4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6A39E4">
        <w:rPr>
          <w:rStyle w:val="Textoennegrita"/>
          <w:rFonts w:ascii="Arial Narrow" w:hAnsi="Arial Narrow"/>
          <w:color w:val="auto"/>
          <w:sz w:val="24"/>
          <w:szCs w:val="24"/>
        </w:rPr>
        <w:t>DESARROLLO DE LA SESIÓN</w:t>
      </w:r>
    </w:p>
    <w:p w14:paraId="7B436C70" w14:textId="77777777" w:rsidR="00C479A2" w:rsidRPr="004F0276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4F0276">
        <w:rPr>
          <w:rStyle w:val="Textoennegrita"/>
          <w:rFonts w:ascii="Arial Narrow" w:hAnsi="Arial Narrow"/>
          <w:color w:val="auto"/>
          <w:sz w:val="24"/>
          <w:szCs w:val="24"/>
        </w:rPr>
        <w:t>1. Informe del Subsidio Económico Recibido</w:t>
      </w:r>
    </w:p>
    <w:p w14:paraId="64A4111A" w14:textId="77777777" w:rsidR="00C479A2" w:rsidRPr="006A39E4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6A39E4">
        <w:rPr>
          <w:rFonts w:ascii="Arial Narrow" w:hAnsi="Arial Narrow"/>
        </w:rPr>
        <w:t xml:space="preserve">La </w:t>
      </w:r>
      <w:proofErr w:type="gramStart"/>
      <w:r w:rsidRPr="006A39E4">
        <w:rPr>
          <w:rFonts w:ascii="Arial Narrow" w:hAnsi="Arial Narrow"/>
        </w:rPr>
        <w:t>Presidenta</w:t>
      </w:r>
      <w:proofErr w:type="gramEnd"/>
      <w:r w:rsidRPr="006A39E4">
        <w:rPr>
          <w:rFonts w:ascii="Arial Narrow" w:hAnsi="Arial Narrow"/>
        </w:rPr>
        <w:t xml:space="preserve">, Sra. </w:t>
      </w:r>
      <w:r w:rsidR="003F44D3" w:rsidRPr="006A39E4">
        <w:rPr>
          <w:rFonts w:ascii="Arial Narrow" w:hAnsi="Arial Narrow"/>
        </w:rPr>
        <w:t>{{presidenta}}</w:t>
      </w:r>
      <w:r w:rsidRPr="006A39E4">
        <w:rPr>
          <w:rFonts w:ascii="Arial Narrow" w:hAnsi="Arial Narrow"/>
        </w:rPr>
        <w:t xml:space="preserve">, informa que con fecha 30 de marzo de 2026 se recibió un subsidio económico ascendente a </w:t>
      </w:r>
      <w:r w:rsidRPr="006A39E4">
        <w:rPr>
          <w:rStyle w:val="Textoennegrita"/>
          <w:rFonts w:ascii="Arial Narrow" w:eastAsiaTheme="majorEastAsia" w:hAnsi="Arial Narrow"/>
        </w:rPr>
        <w:t>S/. 870.00 (Ochocientos setenta con 00/100 soles)</w:t>
      </w:r>
      <w:r w:rsidRPr="006A39E4">
        <w:rPr>
          <w:rFonts w:ascii="Arial Narrow" w:hAnsi="Arial Narrow"/>
        </w:rPr>
        <w:t>, transferido por la Municipalidad Provincial de Huánuco, correspondiente a los meses de enero y febrero del presente año.</w:t>
      </w:r>
    </w:p>
    <w:p w14:paraId="0530FB93" w14:textId="77777777" w:rsidR="00C479A2" w:rsidRPr="006A39E4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6A39E4">
        <w:rPr>
          <w:rFonts w:ascii="Arial Narrow" w:hAnsi="Arial Narrow"/>
        </w:rPr>
        <w:t>Se precisa que dicho subsidio fue destinado exclusivamente a la adquisición de alimentos para la preparación y atención alimentaria de los usuarios del Centro de Atención, en cumplimiento de los objetivos del Programa de Complementación Alimentaria (PCA).</w:t>
      </w:r>
    </w:p>
    <w:p w14:paraId="432FE3CF" w14:textId="77777777" w:rsidR="00C479A2" w:rsidRPr="006A39E4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67C6DFA3">
          <v:rect id="_x0000_i1029" style="width:0;height:1.5pt" o:hralign="center" o:hrstd="t" o:hr="t" fillcolor="#a0a0a0" stroked="f"/>
        </w:pict>
      </w:r>
    </w:p>
    <w:p w14:paraId="1F4358E3" w14:textId="77777777" w:rsidR="00C479A2" w:rsidRPr="004F0276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4F0276">
        <w:rPr>
          <w:rStyle w:val="Textoennegrita"/>
          <w:rFonts w:ascii="Arial Narrow" w:hAnsi="Arial Narrow"/>
          <w:color w:val="auto"/>
          <w:sz w:val="24"/>
          <w:szCs w:val="24"/>
        </w:rPr>
        <w:t>2. Detalle de los Gastos Realizados</w:t>
      </w:r>
    </w:p>
    <w:p w14:paraId="75B5CA63" w14:textId="77777777" w:rsidR="00C479A2" w:rsidRPr="006A39E4" w:rsidRDefault="00C479A2" w:rsidP="006A476C">
      <w:pPr>
        <w:spacing w:after="0" w:line="240" w:lineRule="auto"/>
        <w:jc w:val="both"/>
        <w:rPr>
          <w:rFonts w:ascii="Arial Narrow" w:hAnsi="Arial Narrow"/>
        </w:rPr>
      </w:pPr>
      <w:r w:rsidRPr="006A39E4">
        <w:rPr>
          <w:rFonts w:ascii="Arial Narrow" w:hAnsi="Arial Narrow"/>
        </w:rPr>
        <w:t>La Tesorera, Sra.</w:t>
      </w:r>
      <w:r w:rsidR="006A476C" w:rsidRPr="006A39E4">
        <w:rPr>
          <w:rFonts w:ascii="Arial Narrow" w:hAnsi="Arial Narrow"/>
        </w:rPr>
        <w:t xml:space="preserve"> {{tesorera}}</w:t>
      </w:r>
      <w:r w:rsidRPr="006A39E4">
        <w:rPr>
          <w:rFonts w:ascii="Arial Narrow" w:hAnsi="Arial Narrow"/>
        </w:rPr>
        <w:t>, presenta el informe económico detallado de los gastos efectuados, señalando que las adquisiciones fueron realizadas con participación de la Junta Directiva, respetando los principios de economía, transparencia y uso adecuado de los recursos públicos.</w:t>
      </w:r>
    </w:p>
    <w:p w14:paraId="5A223492" w14:textId="77777777" w:rsidR="00C479A2" w:rsidRPr="006A39E4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6A39E4">
        <w:rPr>
          <w:rFonts w:ascii="Arial Narrow" w:hAnsi="Arial Narrow"/>
        </w:rPr>
        <w:t>Asimismo, se deja constancia que todos los gastos se encuentran debidamente sustentados con comprobantes de pago válidos (boletas electrónicas), los cuales forman parte del expediente de rendición.</w:t>
      </w:r>
    </w:p>
    <w:p w14:paraId="596900E4" w14:textId="55DA2541" w:rsidR="004F0276" w:rsidRDefault="004F0276">
      <w:pPr>
        <w:rPr>
          <w:rFonts w:ascii="Arial Narrow" w:eastAsia="Times New Roman" w:hAnsi="Arial Narrow" w:cs="Times New Roman"/>
          <w:kern w:val="0"/>
          <w:lang w:eastAsia="es-PE"/>
          <w14:ligatures w14:val="none"/>
        </w:rPr>
      </w:pPr>
      <w:r>
        <w:rPr>
          <w:rFonts w:ascii="Arial Narrow" w:hAnsi="Arial Narrow"/>
        </w:rPr>
        <w:br w:type="page"/>
      </w:r>
    </w:p>
    <w:p w14:paraId="2CD41D22" w14:textId="77777777" w:rsidR="00425A1C" w:rsidRPr="006A39E4" w:rsidRDefault="00425A1C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</w:p>
    <w:p w14:paraId="6D47A193" w14:textId="77777777" w:rsidR="00C479A2" w:rsidRPr="006A39E4" w:rsidRDefault="00C479A2" w:rsidP="00425A1C">
      <w:pPr>
        <w:pStyle w:val="Ttulo4"/>
        <w:spacing w:before="0" w:after="0" w:line="240" w:lineRule="auto"/>
        <w:rPr>
          <w:rStyle w:val="Textoennegrita"/>
          <w:rFonts w:ascii="Arial Narrow" w:hAnsi="Arial Narrow"/>
          <w:color w:val="auto"/>
        </w:rPr>
      </w:pPr>
      <w:r w:rsidRPr="006A39E4">
        <w:rPr>
          <w:rStyle w:val="Textoennegrita"/>
          <w:rFonts w:ascii="Arial Narrow" w:hAnsi="Arial Narrow"/>
          <w:color w:val="auto"/>
        </w:rPr>
        <w:t>Resumen de gastos:</w:t>
      </w:r>
    </w:p>
    <w:p w14:paraId="2F54F982" w14:textId="77777777" w:rsidR="00425A1C" w:rsidRPr="006A39E4" w:rsidRDefault="00425A1C" w:rsidP="00425A1C">
      <w:pPr>
        <w:spacing w:after="0" w:line="240" w:lineRule="auto"/>
        <w:rPr>
          <w:rFonts w:ascii="Arial Narrow" w:hAnsi="Arial Narrow"/>
        </w:rPr>
      </w:pPr>
    </w:p>
    <w:tbl>
      <w:tblPr>
        <w:tblStyle w:val="Tablaconcuadrcula"/>
        <w:tblW w:w="8913" w:type="dxa"/>
        <w:tblLook w:val="04A0" w:firstRow="1" w:lastRow="0" w:firstColumn="1" w:lastColumn="0" w:noHBand="0" w:noVBand="1"/>
      </w:tblPr>
      <w:tblGrid>
        <w:gridCol w:w="6754"/>
        <w:gridCol w:w="2159"/>
      </w:tblGrid>
      <w:tr w:rsidR="00425A1C" w:rsidRPr="006A39E4" w14:paraId="21627B5D" w14:textId="77777777" w:rsidTr="00596448">
        <w:tc>
          <w:tcPr>
            <w:tcW w:w="6754" w:type="dxa"/>
            <w:vAlign w:val="center"/>
          </w:tcPr>
          <w:p w14:paraId="075CD75D" w14:textId="77777777" w:rsidR="00425A1C" w:rsidRPr="006A39E4" w:rsidRDefault="00425A1C" w:rsidP="00425A1C">
            <w:pPr>
              <w:jc w:val="both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bookmarkStart w:id="2" w:name="_Hlk228573555"/>
            <w:r w:rsidRPr="006A39E4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  <w:tc>
          <w:tcPr>
            <w:tcW w:w="2159" w:type="dxa"/>
          </w:tcPr>
          <w:p w14:paraId="0FBEAF94" w14:textId="77777777" w:rsidR="00425A1C" w:rsidRPr="006A39E4" w:rsidRDefault="00425A1C" w:rsidP="00425A1C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6A39E4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Monto (S/.)</w:t>
            </w:r>
          </w:p>
        </w:tc>
      </w:tr>
      <w:tr w:rsidR="00425A1C" w:rsidRPr="006A39E4" w14:paraId="5855B413" w14:textId="77777777" w:rsidTr="00425A1C">
        <w:tc>
          <w:tcPr>
            <w:tcW w:w="6754" w:type="dxa"/>
            <w:vAlign w:val="center"/>
          </w:tcPr>
          <w:p w14:paraId="5A2353E8" w14:textId="77777777" w:rsidR="00425A1C" w:rsidRPr="006A39E4" w:rsidRDefault="00425A1C" w:rsidP="00596448">
            <w:pPr>
              <w:jc w:val="both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A39E4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PE"/>
                <w14:ligatures w14:val="none"/>
              </w:rPr>
              <w:t>Compra de alimentos (Verduras, Hortalizas, Tubérculos, Raíces y Frutas y otros)</w:t>
            </w:r>
          </w:p>
        </w:tc>
        <w:tc>
          <w:tcPr>
            <w:tcW w:w="2159" w:type="dxa"/>
            <w:vAlign w:val="center"/>
          </w:tcPr>
          <w:p w14:paraId="1856E32B" w14:textId="77777777" w:rsidR="00425A1C" w:rsidRPr="006A39E4" w:rsidRDefault="00425A1C" w:rsidP="00596448">
            <w:pPr>
              <w:jc w:val="right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6A39E4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1100.00</w:t>
            </w:r>
          </w:p>
        </w:tc>
      </w:tr>
      <w:tr w:rsidR="00425A1C" w:rsidRPr="006A39E4" w14:paraId="60B6E40E" w14:textId="77777777" w:rsidTr="00425A1C">
        <w:tc>
          <w:tcPr>
            <w:tcW w:w="6754" w:type="dxa"/>
            <w:vAlign w:val="center"/>
          </w:tcPr>
          <w:p w14:paraId="6AEA135E" w14:textId="77777777" w:rsidR="00425A1C" w:rsidRPr="006A39E4" w:rsidRDefault="00425A1C" w:rsidP="00596448">
            <w:pPr>
              <w:jc w:val="both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6A39E4"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Otros: </w:t>
            </w:r>
          </w:p>
          <w:p w14:paraId="30F5EE84" w14:textId="77777777" w:rsidR="00425A1C" w:rsidRPr="006A39E4" w:rsidRDefault="00425A1C" w:rsidP="00596448">
            <w:pPr>
              <w:jc w:val="both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  <w:tc>
          <w:tcPr>
            <w:tcW w:w="2159" w:type="dxa"/>
            <w:vAlign w:val="center"/>
          </w:tcPr>
          <w:p w14:paraId="65CC110C" w14:textId="77777777" w:rsidR="00425A1C" w:rsidRPr="006A39E4" w:rsidRDefault="00425A1C" w:rsidP="00596448">
            <w:pPr>
              <w:jc w:val="right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6A39E4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0.00</w:t>
            </w:r>
          </w:p>
        </w:tc>
      </w:tr>
      <w:tr w:rsidR="00425A1C" w:rsidRPr="006A39E4" w14:paraId="6BDAB137" w14:textId="77777777" w:rsidTr="00425A1C">
        <w:trPr>
          <w:trHeight w:val="427"/>
        </w:trPr>
        <w:tc>
          <w:tcPr>
            <w:tcW w:w="6754" w:type="dxa"/>
            <w:vAlign w:val="center"/>
          </w:tcPr>
          <w:p w14:paraId="6357E019" w14:textId="77777777" w:rsidR="00425A1C" w:rsidRPr="006A39E4" w:rsidRDefault="00425A1C" w:rsidP="00596448">
            <w:pPr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6A39E4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</w:t>
            </w:r>
            <w:r w:rsidRPr="006A39E4">
              <w:rPr>
                <w:rFonts w:ascii="Arial Narrow" w:eastAsia="Times New Roman" w:hAnsi="Arial Narrow" w:cs="Times New Roman"/>
                <w:b/>
                <w:bCs/>
                <w:kern w:val="0"/>
                <w:lang w:eastAsia="es-PE"/>
                <w14:ligatures w14:val="none"/>
              </w:rPr>
              <w:t>OTAL</w:t>
            </w:r>
          </w:p>
        </w:tc>
        <w:tc>
          <w:tcPr>
            <w:tcW w:w="2159" w:type="dxa"/>
            <w:vAlign w:val="center"/>
          </w:tcPr>
          <w:p w14:paraId="3D3D1851" w14:textId="77777777" w:rsidR="00425A1C" w:rsidRPr="006A39E4" w:rsidRDefault="00425A1C" w:rsidP="00596448">
            <w:pPr>
              <w:jc w:val="right"/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6A39E4">
              <w:rPr>
                <w:rFonts w:ascii="Arial Narrow" w:eastAsia="Times New Roman" w:hAnsi="Arial Narrow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1100.00</w:t>
            </w:r>
          </w:p>
        </w:tc>
      </w:tr>
    </w:tbl>
    <w:bookmarkEnd w:id="2"/>
    <w:p w14:paraId="71628F7A" w14:textId="77777777" w:rsidR="00C479A2" w:rsidRPr="006A39E4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537E6FF7">
          <v:rect id="_x0000_i1030" style="width:0;height:1.5pt" o:hralign="center" o:hrstd="t" o:hr="t" fillcolor="#a0a0a0" stroked="f"/>
        </w:pict>
      </w:r>
    </w:p>
    <w:p w14:paraId="6D2722DE" w14:textId="77777777" w:rsidR="00C479A2" w:rsidRPr="004F0276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4F0276">
        <w:rPr>
          <w:rStyle w:val="Textoennegrita"/>
          <w:rFonts w:ascii="Arial Narrow" w:hAnsi="Arial Narrow"/>
          <w:color w:val="auto"/>
          <w:sz w:val="24"/>
          <w:szCs w:val="24"/>
        </w:rPr>
        <w:t>3. Revisión y Aprobación de la Rendición de Gastos</w:t>
      </w:r>
    </w:p>
    <w:p w14:paraId="1171A00E" w14:textId="77777777" w:rsidR="00C479A2" w:rsidRPr="006A39E4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6A39E4">
        <w:rPr>
          <w:rFonts w:ascii="Arial Narrow" w:hAnsi="Arial Narrow"/>
        </w:rPr>
        <w:t>Los miembros de la Junta Directiva proceden a la revisión del balance de gastos presentado, verificando la documentación sustentatoria y el uso adecuado del subsidio otorgado.</w:t>
      </w:r>
    </w:p>
    <w:p w14:paraId="4F15E0DF" w14:textId="77777777" w:rsidR="00C479A2" w:rsidRPr="006A39E4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6A39E4">
        <w:rPr>
          <w:rFonts w:ascii="Arial Narrow" w:hAnsi="Arial Narrow"/>
        </w:rPr>
        <w:t xml:space="preserve">Luego del análisis correspondiente, se concluye que los recursos han sido utilizados de manera responsable, eficiente y conforme a la finalidad del subsidio, por lo que </w:t>
      </w:r>
      <w:r w:rsidRPr="006A39E4">
        <w:rPr>
          <w:rStyle w:val="Textoennegrita"/>
          <w:rFonts w:ascii="Arial Narrow" w:eastAsiaTheme="majorEastAsia" w:hAnsi="Arial Narrow"/>
        </w:rPr>
        <w:t>se aprueba por unanimidad el Balance de Rendición de Gastos</w:t>
      </w:r>
      <w:r w:rsidRPr="006A39E4">
        <w:rPr>
          <w:rFonts w:ascii="Arial Narrow" w:hAnsi="Arial Narrow"/>
        </w:rPr>
        <w:t>, acordándose su presentación ante la Municipalidad Provincial de Huánuco dentro del plazo establecido en la normativa vigente.</w:t>
      </w:r>
    </w:p>
    <w:p w14:paraId="1560B629" w14:textId="77777777" w:rsidR="00C479A2" w:rsidRPr="006A39E4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349A4B52">
          <v:rect id="_x0000_i1031" style="width:0;height:1.5pt" o:hralign="center" o:hrstd="t" o:hr="t" fillcolor="#a0a0a0" stroked="f"/>
        </w:pict>
      </w:r>
    </w:p>
    <w:p w14:paraId="3A3912FE" w14:textId="77777777" w:rsidR="00C479A2" w:rsidRPr="004F0276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4F0276">
        <w:rPr>
          <w:rStyle w:val="Textoennegrita"/>
          <w:rFonts w:ascii="Arial Narrow" w:hAnsi="Arial Narrow"/>
          <w:color w:val="auto"/>
          <w:sz w:val="24"/>
          <w:szCs w:val="24"/>
        </w:rPr>
        <w:t>4. Declaración Jurada y Suscripción del Acta</w:t>
      </w:r>
    </w:p>
    <w:p w14:paraId="3A9A7AC8" w14:textId="77777777" w:rsidR="00C479A2" w:rsidRPr="006A39E4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6A39E4">
        <w:rPr>
          <w:rFonts w:ascii="Arial Narrow" w:hAnsi="Arial Narrow"/>
        </w:rPr>
        <w:t xml:space="preserve">En cumplimiento de las disposiciones del Programa de Complementación Alimentaria (PCA), la </w:t>
      </w:r>
      <w:proofErr w:type="gramStart"/>
      <w:r w:rsidRPr="006A39E4">
        <w:rPr>
          <w:rFonts w:ascii="Arial Narrow" w:hAnsi="Arial Narrow"/>
        </w:rPr>
        <w:t>Presidenta</w:t>
      </w:r>
      <w:proofErr w:type="gramEnd"/>
      <w:r w:rsidRPr="006A39E4">
        <w:rPr>
          <w:rFonts w:ascii="Arial Narrow" w:hAnsi="Arial Narrow"/>
        </w:rPr>
        <w:t xml:space="preserve"> declara que la presente rendición de gastos se realiza bajo carácter de </w:t>
      </w:r>
      <w:r w:rsidRPr="006A39E4">
        <w:rPr>
          <w:rStyle w:val="Textoennegrita"/>
          <w:rFonts w:ascii="Arial Narrow" w:eastAsiaTheme="majorEastAsia" w:hAnsi="Arial Narrow"/>
        </w:rPr>
        <w:t>Declaración Jurada</w:t>
      </w:r>
      <w:r w:rsidRPr="006A39E4">
        <w:rPr>
          <w:rFonts w:ascii="Arial Narrow" w:hAnsi="Arial Narrow"/>
        </w:rPr>
        <w:t>, manifestando que la información consignada es veraz, íntegra y sujeta a fiscalización posterior por parte de la Municipalidad Provincial de Huánuco y demás órganos competentes.</w:t>
      </w:r>
    </w:p>
    <w:p w14:paraId="536522B2" w14:textId="77777777" w:rsidR="00C479A2" w:rsidRPr="006A39E4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1E48548B">
          <v:rect id="_x0000_i1032" style="width:0;height:1.5pt" o:hralign="center" o:hrstd="t" o:hr="t" fillcolor="#a0a0a0" stroked="f"/>
        </w:pict>
      </w:r>
    </w:p>
    <w:p w14:paraId="69F0F0E9" w14:textId="77777777" w:rsidR="00C479A2" w:rsidRPr="006A39E4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6A39E4">
        <w:rPr>
          <w:rStyle w:val="Textoennegrita"/>
          <w:rFonts w:ascii="Arial Narrow" w:hAnsi="Arial Narrow"/>
          <w:color w:val="auto"/>
          <w:sz w:val="24"/>
          <w:szCs w:val="24"/>
        </w:rPr>
        <w:t>CIERRE DE SESIÓN</w:t>
      </w:r>
    </w:p>
    <w:p w14:paraId="5B570A36" w14:textId="3B08BB7D" w:rsidR="00C479A2" w:rsidRPr="006A39E4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6A39E4">
        <w:rPr>
          <w:rFonts w:ascii="Arial Narrow" w:hAnsi="Arial Narrow"/>
        </w:rPr>
        <w:t xml:space="preserve">No habiendo más asuntos que tratar, se da por concluida la sesión siendo las </w:t>
      </w:r>
      <w:r w:rsidR="004410B0" w:rsidRPr="006A39E4">
        <w:rPr>
          <w:rFonts w:ascii="Arial Narrow" w:hAnsi="Arial Narrow"/>
        </w:rPr>
        <w:t>______</w:t>
      </w:r>
      <w:r w:rsidRPr="006A39E4">
        <w:rPr>
          <w:rFonts w:ascii="Arial Narrow" w:hAnsi="Arial Narrow"/>
        </w:rPr>
        <w:t xml:space="preserve"> horas del mismo día, procediendo los miembros de la Junta Directiva a firmar la presente acta en señal de conformidad, responsabilidad y validación de lo actuado.</w:t>
      </w:r>
    </w:p>
    <w:p w14:paraId="352FA537" w14:textId="77777777" w:rsidR="00C479A2" w:rsidRPr="006A39E4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57E02479">
          <v:rect id="_x0000_i1033" style="width:0;height:1.5pt" o:hralign="center" o:hrstd="t" o:hr="t" fillcolor="#a0a0a0" stroked="f"/>
        </w:pict>
      </w:r>
    </w:p>
    <w:p w14:paraId="7FE20286" w14:textId="77777777" w:rsidR="00C479A2" w:rsidRPr="006A39E4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6A39E4">
        <w:rPr>
          <w:rStyle w:val="Textoennegrita"/>
          <w:rFonts w:ascii="Arial Narrow" w:hAnsi="Arial Narrow"/>
          <w:color w:val="auto"/>
          <w:sz w:val="24"/>
          <w:szCs w:val="24"/>
        </w:rPr>
        <w:t>FIRMAS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309"/>
        <w:gridCol w:w="2268"/>
        <w:gridCol w:w="596"/>
        <w:gridCol w:w="666"/>
      </w:tblGrid>
      <w:tr w:rsidR="00C479A2" w:rsidRPr="006A39E4" w14:paraId="67A00663" w14:textId="77777777" w:rsidTr="00C479A2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1C87BCD4" w14:textId="77777777" w:rsidR="00C479A2" w:rsidRPr="006A39E4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6A39E4">
              <w:rPr>
                <w:rFonts w:ascii="Arial Narrow" w:hAnsi="Arial Narrow"/>
                <w:b/>
                <w:bCs/>
              </w:rPr>
              <w:t>Nombres y Apellidos</w:t>
            </w:r>
          </w:p>
        </w:tc>
        <w:tc>
          <w:tcPr>
            <w:tcW w:w="1279" w:type="dxa"/>
            <w:vAlign w:val="center"/>
            <w:hideMark/>
          </w:tcPr>
          <w:p w14:paraId="1E63C518" w14:textId="77777777" w:rsidR="00C479A2" w:rsidRPr="006A39E4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6A39E4">
              <w:rPr>
                <w:rFonts w:ascii="Arial Narrow" w:hAnsi="Arial Narrow"/>
                <w:b/>
                <w:bCs/>
              </w:rPr>
              <w:t>DNI</w:t>
            </w:r>
          </w:p>
        </w:tc>
        <w:tc>
          <w:tcPr>
            <w:tcW w:w="2238" w:type="dxa"/>
            <w:vAlign w:val="center"/>
            <w:hideMark/>
          </w:tcPr>
          <w:p w14:paraId="748CE668" w14:textId="77777777" w:rsidR="00C479A2" w:rsidRPr="006A39E4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6A39E4">
              <w:rPr>
                <w:rFonts w:ascii="Arial Narrow" w:hAnsi="Arial Narrow"/>
                <w:b/>
                <w:bCs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5C7028ED" w14:textId="77777777" w:rsidR="00C479A2" w:rsidRPr="006A39E4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6A39E4">
              <w:rPr>
                <w:rFonts w:ascii="Arial Narrow" w:hAnsi="Arial Narrow"/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55DF03C2" w14:textId="77777777" w:rsidR="00C479A2" w:rsidRPr="006A39E4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6A39E4">
              <w:rPr>
                <w:rFonts w:ascii="Arial Narrow" w:hAnsi="Arial Narrow"/>
                <w:b/>
                <w:bCs/>
              </w:rPr>
              <w:t>Huella</w:t>
            </w:r>
          </w:p>
        </w:tc>
      </w:tr>
      <w:bookmarkEnd w:id="0"/>
      <w:bookmarkEnd w:id="1"/>
    </w:tbl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425A1C" w:rsidRPr="006A39E4" w14:paraId="6D5AA015" w14:textId="77777777" w:rsidTr="00596448">
        <w:tc>
          <w:tcPr>
            <w:tcW w:w="2265" w:type="dxa"/>
          </w:tcPr>
          <w:p w14:paraId="1FEE6B59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1898F4CD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3EF40A2E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333758E9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</w:tr>
      <w:tr w:rsidR="00425A1C" w:rsidRPr="006A39E4" w14:paraId="28FC8635" w14:textId="77777777" w:rsidTr="00596448">
        <w:tc>
          <w:tcPr>
            <w:tcW w:w="2265" w:type="dxa"/>
          </w:tcPr>
          <w:p w14:paraId="48BC43BC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797F51BE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246FED0C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74E5A51F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</w:tr>
      <w:tr w:rsidR="00425A1C" w:rsidRPr="006A39E4" w14:paraId="54B470FE" w14:textId="77777777" w:rsidTr="00596448">
        <w:tc>
          <w:tcPr>
            <w:tcW w:w="2265" w:type="dxa"/>
          </w:tcPr>
          <w:p w14:paraId="7AB5611D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1B5B88C7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219AFBDB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51BCD7ED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</w:tr>
      <w:tr w:rsidR="00425A1C" w:rsidRPr="006A39E4" w14:paraId="7A08771B" w14:textId="77777777" w:rsidTr="00596448">
        <w:tc>
          <w:tcPr>
            <w:tcW w:w="2265" w:type="dxa"/>
          </w:tcPr>
          <w:p w14:paraId="295FAE92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56B8D8E6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0C65E2CC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3BBA6D86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</w:tr>
      <w:tr w:rsidR="00425A1C" w:rsidRPr="006A39E4" w14:paraId="0FFE2AE7" w14:textId="77777777" w:rsidTr="00596448">
        <w:tc>
          <w:tcPr>
            <w:tcW w:w="2265" w:type="dxa"/>
          </w:tcPr>
          <w:p w14:paraId="31CE4750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51928F52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7E910CA9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1D9FA15D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</w:tr>
      <w:tr w:rsidR="00425A1C" w:rsidRPr="006A39E4" w14:paraId="649423BF" w14:textId="77777777" w:rsidTr="00596448">
        <w:tc>
          <w:tcPr>
            <w:tcW w:w="2265" w:type="dxa"/>
          </w:tcPr>
          <w:p w14:paraId="24C0A9A6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0E3914F5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3EE5B1B4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0CDF10CC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</w:tr>
      <w:tr w:rsidR="00425A1C" w:rsidRPr="006A39E4" w14:paraId="6FC17E30" w14:textId="77777777" w:rsidTr="00596448">
        <w:tc>
          <w:tcPr>
            <w:tcW w:w="2265" w:type="dxa"/>
          </w:tcPr>
          <w:p w14:paraId="222C34B9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14EF6AFC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5" w:type="dxa"/>
          </w:tcPr>
          <w:p w14:paraId="3FE80DDA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  <w:tc>
          <w:tcPr>
            <w:tcW w:w="2266" w:type="dxa"/>
          </w:tcPr>
          <w:p w14:paraId="446848E6" w14:textId="77777777" w:rsidR="00425A1C" w:rsidRPr="006A39E4" w:rsidRDefault="00425A1C" w:rsidP="00596448">
            <w:pPr>
              <w:rPr>
                <w:rFonts w:ascii="Arial Narrow" w:hAnsi="Arial Narrow"/>
              </w:rPr>
            </w:pPr>
          </w:p>
        </w:tc>
      </w:tr>
    </w:tbl>
    <w:p w14:paraId="0121E6CD" w14:textId="77777777" w:rsidR="00FE426C" w:rsidRPr="006A39E4" w:rsidRDefault="00FE426C" w:rsidP="00B464AA">
      <w:pPr>
        <w:spacing w:after="0" w:line="240" w:lineRule="auto"/>
        <w:rPr>
          <w:rFonts w:ascii="Arial Narrow" w:hAnsi="Arial Narrow"/>
        </w:rPr>
      </w:pPr>
    </w:p>
    <w:sectPr w:rsidR="00FE426C" w:rsidRPr="006A39E4" w:rsidSect="00C10979">
      <w:pgSz w:w="11906" w:h="16838"/>
      <w:pgMar w:top="1134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DB7"/>
    <w:multiLevelType w:val="multilevel"/>
    <w:tmpl w:val="4C62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C7992"/>
    <w:multiLevelType w:val="multilevel"/>
    <w:tmpl w:val="3D3E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207B3"/>
    <w:multiLevelType w:val="multilevel"/>
    <w:tmpl w:val="2FB6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D7034"/>
    <w:multiLevelType w:val="hybridMultilevel"/>
    <w:tmpl w:val="FFFFFFFF"/>
    <w:lvl w:ilvl="0" w:tplc="280A0011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280A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280A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1338844862">
    <w:abstractNumId w:val="0"/>
  </w:num>
  <w:num w:numId="2" w16cid:durableId="1829203603">
    <w:abstractNumId w:val="1"/>
  </w:num>
  <w:num w:numId="3" w16cid:durableId="1775054366">
    <w:abstractNumId w:val="3"/>
  </w:num>
  <w:num w:numId="4" w16cid:durableId="498497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8C"/>
    <w:rsid w:val="000A4BC5"/>
    <w:rsid w:val="000D5998"/>
    <w:rsid w:val="00154747"/>
    <w:rsid w:val="001E42B1"/>
    <w:rsid w:val="002F59B1"/>
    <w:rsid w:val="00321BF1"/>
    <w:rsid w:val="003440D7"/>
    <w:rsid w:val="003A5EDF"/>
    <w:rsid w:val="003F44D3"/>
    <w:rsid w:val="00425A1C"/>
    <w:rsid w:val="004410B0"/>
    <w:rsid w:val="004E2233"/>
    <w:rsid w:val="004F0276"/>
    <w:rsid w:val="005279EC"/>
    <w:rsid w:val="005F0A14"/>
    <w:rsid w:val="006803D2"/>
    <w:rsid w:val="006A39E4"/>
    <w:rsid w:val="006A476C"/>
    <w:rsid w:val="0071666F"/>
    <w:rsid w:val="007A5C0D"/>
    <w:rsid w:val="00801220"/>
    <w:rsid w:val="008664DB"/>
    <w:rsid w:val="00881B8C"/>
    <w:rsid w:val="00902337"/>
    <w:rsid w:val="00A232B3"/>
    <w:rsid w:val="00A332F6"/>
    <w:rsid w:val="00AC6A0A"/>
    <w:rsid w:val="00B37033"/>
    <w:rsid w:val="00B464AA"/>
    <w:rsid w:val="00B80791"/>
    <w:rsid w:val="00B9551E"/>
    <w:rsid w:val="00C10979"/>
    <w:rsid w:val="00C479A2"/>
    <w:rsid w:val="00C667C8"/>
    <w:rsid w:val="00CC2AAD"/>
    <w:rsid w:val="00D139DC"/>
    <w:rsid w:val="00D45459"/>
    <w:rsid w:val="00FB33DF"/>
    <w:rsid w:val="00FE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4D0A9F"/>
  <w15:chartTrackingRefBased/>
  <w15:docId w15:val="{F0DCF49F-C4F2-43F4-B346-21136FDC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2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2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2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2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2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2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2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2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426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FE426C"/>
    <w:pPr>
      <w:spacing w:after="0" w:line="240" w:lineRule="auto"/>
    </w:pPr>
    <w:rPr>
      <w:rFonts w:ascii="Calibri" w:eastAsia="Times New Roman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C479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7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7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shiba\actas-system\templates\acta_templa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acta_template</Template>
  <TotalTime>6</TotalTime>
  <Pages>2</Pages>
  <Words>670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Abner Morales</cp:lastModifiedBy>
  <cp:revision>7</cp:revision>
  <dcterms:created xsi:type="dcterms:W3CDTF">2026-05-02T04:48:00Z</dcterms:created>
  <dcterms:modified xsi:type="dcterms:W3CDTF">2026-05-02T06:33:00Z</dcterms:modified>
</cp:coreProperties>
</file>